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8EC" w:rsidRDefault="008263F0" w:rsidP="008263F0">
      <w:pPr>
        <w:pStyle w:val="Subtitle"/>
        <w:ind w:left="0" w:right="912"/>
      </w:pPr>
      <w:r>
        <w:t xml:space="preserve">            CCNP P6-7</w:t>
      </w:r>
    </w:p>
    <w:p w:rsidR="00A638EC" w:rsidRDefault="00A9198E" w:rsidP="008263F0">
      <w:pPr>
        <w:pStyle w:val="Subtitle"/>
        <w:ind w:right="1192"/>
      </w:pPr>
      <w:sdt>
        <w:sdtPr>
          <w:alias w:val="Enter date:"/>
          <w:tag w:val="Enter date:"/>
          <w:id w:val="-664086759"/>
          <w:placeholder>
            <w:docPart w:val="6393B394335B47129BD4DC1B5D9FB0DB"/>
          </w:placeholder>
          <w:dataBinding w:prefixMappings="xmlns:ns0='http://schemas.microsoft.com/office/2006/coverPageProps' " w:xpath="/ns0:CoverPageProperties[1]/ns0:CompanyFax[1]" w:storeItemID="{55AF091B-3C7A-41E3-B477-F2FDAA23CFDA}"/>
          <w15:appearance w15:val="hidden"/>
          <w:text/>
        </w:sdtPr>
        <w:sdtEndPr/>
        <w:sdtContent>
          <w:r w:rsidR="008263F0">
            <w:t xml:space="preserve">      1/30/19</w:t>
          </w:r>
        </w:sdtContent>
      </w:sdt>
    </w:p>
    <w:p w:rsidR="00A638EC" w:rsidRPr="00A638EC" w:rsidRDefault="00A638EC" w:rsidP="00A638EC">
      <w:pPr>
        <w:pStyle w:val="Logo"/>
      </w:pPr>
    </w:p>
    <w:sdt>
      <w:sdtPr>
        <w:alias w:val="Enter title:"/>
        <w:tag w:val=""/>
        <w:id w:val="390237733"/>
        <w:placeholder>
          <w:docPart w:val="4CC5DADDE3D34FADBDBBC18B4619681F"/>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A638EC" w:rsidRDefault="008263F0" w:rsidP="00A638EC">
          <w:pPr>
            <w:pStyle w:val="Title"/>
          </w:pPr>
          <w:r>
            <w:t>VOIP</w:t>
          </w:r>
          <w:r w:rsidR="00235543">
            <w:t xml:space="preserve"> with CUCM</w:t>
          </w:r>
        </w:p>
      </w:sdtContent>
    </w:sdt>
    <w:sdt>
      <w:sdtPr>
        <w:rPr>
          <w:sz w:val="40"/>
        </w:rPr>
        <w:alias w:val="Enter subtitle:"/>
        <w:tag w:val="Enter subtitle:"/>
        <w:id w:val="1134748392"/>
        <w:placeholder>
          <w:docPart w:val="63D73E4FED734980831307AB2A12260F"/>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A638EC" w:rsidRDefault="008263F0" w:rsidP="008263F0">
          <w:pPr>
            <w:jc w:val="right"/>
          </w:pPr>
          <w:r w:rsidRPr="008263F0">
            <w:rPr>
              <w:sz w:val="40"/>
            </w:rPr>
            <w:t>Jeffrey Xu</w:t>
          </w:r>
        </w:p>
      </w:sdtContent>
    </w:sdt>
    <w:p w:rsidR="00290347" w:rsidRDefault="00290347" w:rsidP="00290347">
      <w:pPr>
        <w:pStyle w:val="Contactinfo"/>
      </w:pPr>
    </w:p>
    <w:p w:rsidR="008263F0" w:rsidRDefault="008263F0" w:rsidP="00290347">
      <w:pPr>
        <w:pStyle w:val="Contactinfo"/>
      </w:pPr>
    </w:p>
    <w:p w:rsidR="008263F0" w:rsidRDefault="008263F0" w:rsidP="00290347">
      <w:pPr>
        <w:pStyle w:val="Contactinfo"/>
      </w:pPr>
    </w:p>
    <w:p w:rsidR="008263F0" w:rsidRDefault="008263F0" w:rsidP="00290347">
      <w:pPr>
        <w:pStyle w:val="Contactinfo"/>
      </w:pPr>
    </w:p>
    <w:p w:rsidR="008263F0" w:rsidRDefault="008263F0" w:rsidP="00290347">
      <w:pPr>
        <w:pStyle w:val="Contactinfo"/>
      </w:pPr>
    </w:p>
    <w:p w:rsidR="008263F0" w:rsidRDefault="008263F0" w:rsidP="00290347">
      <w:pPr>
        <w:pStyle w:val="Contactinfo"/>
      </w:pPr>
    </w:p>
    <w:p w:rsidR="008263F0" w:rsidRDefault="008263F0" w:rsidP="00290347">
      <w:pPr>
        <w:pStyle w:val="Contactinfo"/>
      </w:pPr>
    </w:p>
    <w:p w:rsidR="008263F0" w:rsidRDefault="008263F0" w:rsidP="00290347">
      <w:pPr>
        <w:pStyle w:val="Contactinfo"/>
      </w:pPr>
    </w:p>
    <w:p w:rsidR="00793A8E" w:rsidRPr="00D72D5D" w:rsidRDefault="00793A8E" w:rsidP="00793A8E">
      <w:pPr>
        <w:rPr>
          <w:b/>
          <w:sz w:val="32"/>
        </w:rPr>
      </w:pPr>
      <w:r w:rsidRPr="00D72D5D">
        <w:rPr>
          <w:b/>
          <w:sz w:val="32"/>
        </w:rPr>
        <w:lastRenderedPageBreak/>
        <w:t>Purpose:</w:t>
      </w:r>
    </w:p>
    <w:p w:rsidR="00793A8E" w:rsidRPr="00D72D5D" w:rsidRDefault="00235543" w:rsidP="00793A8E">
      <w:pPr>
        <w:rPr>
          <w:sz w:val="24"/>
        </w:rPr>
      </w:pPr>
      <w:r w:rsidRPr="00D72D5D">
        <w:rPr>
          <w:sz w:val="24"/>
        </w:rPr>
        <w:t>The purpose of this lab was to learn how to set up VOIP (Voice Over IP) with CUCM instead of cisco router’s phone system. Because VOIP is highly used in big and small corporations, it’s a highly required skill to be able to setup VOIP for phone calls to be able to route towards other phones on the network. We also got to know what CUCM (Cisco Unified Communication Manager) was and how it manages c</w:t>
      </w:r>
      <w:r w:rsidR="007B3424" w:rsidRPr="00D72D5D">
        <w:rPr>
          <w:sz w:val="24"/>
        </w:rPr>
        <w:t>alls as a server towards others. We also had to understand how implem</w:t>
      </w:r>
      <w:r w:rsidR="009207FA" w:rsidRPr="00D72D5D">
        <w:rPr>
          <w:sz w:val="24"/>
        </w:rPr>
        <w:t xml:space="preserve">enting DHCP (Dynamic Host Configuration Protocol) would be able to send IP addresses to other end devices. </w:t>
      </w:r>
    </w:p>
    <w:p w:rsidR="00D72D5D" w:rsidRDefault="00D72D5D" w:rsidP="00793A8E">
      <w:pPr>
        <w:rPr>
          <w:sz w:val="24"/>
        </w:rPr>
      </w:pPr>
    </w:p>
    <w:p w:rsidR="00793A8E" w:rsidRPr="00D72D5D" w:rsidRDefault="00793A8E" w:rsidP="00793A8E">
      <w:pPr>
        <w:rPr>
          <w:b/>
          <w:sz w:val="28"/>
        </w:rPr>
      </w:pPr>
      <w:r w:rsidRPr="00D72D5D">
        <w:rPr>
          <w:b/>
          <w:sz w:val="28"/>
        </w:rPr>
        <w:t>Background:</w:t>
      </w:r>
    </w:p>
    <w:p w:rsidR="008263F0" w:rsidRPr="00D72D5D" w:rsidRDefault="008263F0" w:rsidP="008263F0">
      <w:pPr>
        <w:rPr>
          <w:sz w:val="24"/>
        </w:rPr>
      </w:pPr>
      <w:r w:rsidRPr="00D72D5D">
        <w:rPr>
          <w:sz w:val="24"/>
        </w:rPr>
        <w:t xml:space="preserve">VOIP is a highly sought-after skill and protocol implemented in businesses around the world. From what I’ve seen from places I’ve gone, almost everywhere from schools to large businesses have VOIP of some sort implemented. VOIP is unlike a normal phone system with a </w:t>
      </w:r>
      <w:r w:rsidR="00793A8E" w:rsidRPr="00D72D5D">
        <w:rPr>
          <w:sz w:val="24"/>
        </w:rPr>
        <w:t>phone box. With Cisco VOIP, they had never expected for it to be virtualized over a VM.</w:t>
      </w:r>
      <w:r w:rsidRPr="00D72D5D">
        <w:rPr>
          <w:sz w:val="24"/>
        </w:rPr>
        <w:t xml:space="preserve"> </w:t>
      </w:r>
      <w:r w:rsidR="00793A8E" w:rsidRPr="00D72D5D">
        <w:rPr>
          <w:sz w:val="24"/>
        </w:rPr>
        <w:t xml:space="preserve">A VOIP server back then, costed around 2000 for the server, and a bit more for the image to put into the server. A solution for that was to have someone on the outside of your network host your image and you wouldn’t need to bother with managing it. But now, sense we can virtualize our servers, we can have the server on any compatible device. VOIP is also very nice because although it runs </w:t>
      </w:r>
      <w:r w:rsidR="00235543" w:rsidRPr="00D72D5D">
        <w:rPr>
          <w:sz w:val="24"/>
        </w:rPr>
        <w:t>off</w:t>
      </w:r>
      <w:r w:rsidR="00793A8E" w:rsidRPr="00D72D5D">
        <w:rPr>
          <w:sz w:val="24"/>
        </w:rPr>
        <w:t xml:space="preserve"> IP address and ethernet cables, it can st</w:t>
      </w:r>
      <w:r w:rsidR="009207FA" w:rsidRPr="00D72D5D">
        <w:rPr>
          <w:sz w:val="24"/>
        </w:rPr>
        <w:t xml:space="preserve">ill connect to an </w:t>
      </w:r>
      <w:r w:rsidR="00793A8E" w:rsidRPr="00D72D5D">
        <w:rPr>
          <w:sz w:val="24"/>
        </w:rPr>
        <w:t>outside phone line and dial out to other phones that are not on the network.</w:t>
      </w:r>
      <w:r w:rsidR="009207FA" w:rsidRPr="00D72D5D">
        <w:rPr>
          <w:sz w:val="24"/>
        </w:rPr>
        <w:t xml:space="preserve"> CUCM is like a manager, it registers trusted phones and routes calls into the network, out of the network, and throughout the network.</w:t>
      </w:r>
      <w:r w:rsidR="006F0D93" w:rsidRPr="00D72D5D">
        <w:rPr>
          <w:sz w:val="24"/>
        </w:rPr>
        <w:t xml:space="preserve"> CUCM is a bit weird, but once you get use to the management, it becomes just like ASDM. </w:t>
      </w:r>
      <w:r w:rsidR="00D72D5D">
        <w:rPr>
          <w:sz w:val="24"/>
        </w:rPr>
        <w:t>All calls will go through the CUCM server to route to the number associated with the phone.</w:t>
      </w:r>
      <w:r w:rsidR="00717AEC">
        <w:rPr>
          <w:sz w:val="24"/>
        </w:rPr>
        <w:t xml:space="preserve"> On CUCM web GUI, we had to find out new jargons such as domain numbers (to set an internal phone number), application services (to enable services which are disabled by default), and so on, but a little research fixed the problem.</w:t>
      </w:r>
    </w:p>
    <w:p w:rsidR="006F0D93" w:rsidRPr="00D72D5D" w:rsidRDefault="006F0D93" w:rsidP="008263F0">
      <w:pPr>
        <w:rPr>
          <w:sz w:val="24"/>
        </w:rPr>
      </w:pPr>
    </w:p>
    <w:p w:rsidR="006F0D93" w:rsidRPr="00D72D5D" w:rsidRDefault="006F0D93" w:rsidP="008263F0">
      <w:pPr>
        <w:rPr>
          <w:b/>
          <w:sz w:val="28"/>
        </w:rPr>
      </w:pPr>
      <w:r w:rsidRPr="00D72D5D">
        <w:rPr>
          <w:b/>
          <w:sz w:val="28"/>
        </w:rPr>
        <w:t>Lab Setup:</w:t>
      </w:r>
    </w:p>
    <w:p w:rsidR="009207FA" w:rsidRPr="00D72D5D" w:rsidRDefault="006F0D93" w:rsidP="008263F0">
      <w:pPr>
        <w:rPr>
          <w:sz w:val="24"/>
        </w:rPr>
      </w:pPr>
      <w:r w:rsidRPr="00D72D5D">
        <w:rPr>
          <w:sz w:val="24"/>
        </w:rPr>
        <w:t xml:space="preserve">For this lab, we used 2 7940 VOIP phones, VMware with CUCM installed on it. A 2901 router and a layer 3 switch. We used ROAST to manage VLANS with sub interfaces and trunk ports. Meanwhile, the CUCM server would configure the required files for TFTP </w:t>
      </w:r>
      <w:r w:rsidR="00D72D5D" w:rsidRPr="00D72D5D">
        <w:rPr>
          <w:sz w:val="24"/>
        </w:rPr>
        <w:t>transfer.</w:t>
      </w:r>
    </w:p>
    <w:p w:rsidR="00D72D5D" w:rsidRPr="00D72D5D" w:rsidRDefault="00D72D5D" w:rsidP="008263F0">
      <w:pPr>
        <w:rPr>
          <w:sz w:val="24"/>
        </w:rPr>
      </w:pPr>
    </w:p>
    <w:p w:rsidR="00D72D5D" w:rsidRDefault="00D72D5D" w:rsidP="008263F0"/>
    <w:p w:rsidR="00D72D5D" w:rsidRDefault="00D72D5D" w:rsidP="008263F0"/>
    <w:p w:rsidR="00D72D5D" w:rsidRDefault="00D72D5D" w:rsidP="008263F0"/>
    <w:p w:rsidR="00D72D5D" w:rsidRDefault="00D72D5D" w:rsidP="008263F0"/>
    <w:p w:rsidR="00D72D5D" w:rsidRDefault="00D72D5D" w:rsidP="008263F0"/>
    <w:p w:rsidR="00D72D5D" w:rsidRDefault="00D72D5D" w:rsidP="008263F0"/>
    <w:p w:rsidR="00D72D5D" w:rsidRDefault="00D72D5D" w:rsidP="008263F0"/>
    <w:p w:rsidR="00D72D5D" w:rsidRPr="00D72D5D" w:rsidRDefault="00D72D5D" w:rsidP="008263F0">
      <w:pPr>
        <w:rPr>
          <w:b/>
          <w:sz w:val="32"/>
        </w:rPr>
      </w:pPr>
      <w:r w:rsidRPr="00D72D5D">
        <w:rPr>
          <w:b/>
          <w:sz w:val="32"/>
        </w:rPr>
        <w:t xml:space="preserve">Topology </w:t>
      </w:r>
    </w:p>
    <w:p w:rsidR="00D72D5D" w:rsidRDefault="00D72D5D" w:rsidP="008263F0"/>
    <w:p w:rsidR="00D72D5D" w:rsidRDefault="00D72D5D" w:rsidP="008263F0"/>
    <w:p w:rsidR="00D72D5D" w:rsidRDefault="00D72D5D" w:rsidP="008263F0">
      <w:pPr>
        <w:rPr>
          <w:noProof/>
        </w:rPr>
      </w:pPr>
    </w:p>
    <w:p w:rsidR="00D72D5D" w:rsidRDefault="00D72D5D" w:rsidP="008263F0">
      <w:pPr>
        <w:rPr>
          <w:noProof/>
        </w:rPr>
      </w:pPr>
    </w:p>
    <w:p w:rsidR="00D72D5D" w:rsidRDefault="00D72D5D" w:rsidP="008263F0">
      <w:r>
        <w:rPr>
          <w:noProof/>
          <w:lang w:eastAsia="en-US"/>
        </w:rPr>
        <w:drawing>
          <wp:inline distT="0" distB="0" distL="0" distR="0" wp14:anchorId="6174C64E" wp14:editId="126DD0EA">
            <wp:extent cx="474345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50" cy="3629025"/>
                    </a:xfrm>
                    <a:prstGeom prst="rect">
                      <a:avLst/>
                    </a:prstGeom>
                  </pic:spPr>
                </pic:pic>
              </a:graphicData>
            </a:graphic>
          </wp:inline>
        </w:drawing>
      </w:r>
    </w:p>
    <w:p w:rsidR="00D72D5D" w:rsidRDefault="00D72D5D" w:rsidP="008263F0"/>
    <w:p w:rsidR="00D72D5D" w:rsidRDefault="00D72D5D" w:rsidP="008263F0"/>
    <w:p w:rsidR="00793A8E" w:rsidRDefault="00793A8E" w:rsidP="008263F0"/>
    <w:p w:rsidR="00793A8E" w:rsidRDefault="00793A8E" w:rsidP="008263F0"/>
    <w:p w:rsidR="00D72D5D" w:rsidRDefault="00D72D5D" w:rsidP="008263F0"/>
    <w:p w:rsidR="00D72D5D" w:rsidRDefault="00D72D5D" w:rsidP="008263F0"/>
    <w:p w:rsidR="00D72D5D" w:rsidRDefault="00D72D5D" w:rsidP="008263F0"/>
    <w:p w:rsidR="00D72D5D" w:rsidRDefault="00D72D5D" w:rsidP="008263F0"/>
    <w:p w:rsidR="00D72D5D" w:rsidRDefault="00D72D5D" w:rsidP="008263F0"/>
    <w:p w:rsidR="00D72D5D" w:rsidRDefault="00D72D5D" w:rsidP="008263F0"/>
    <w:p w:rsidR="00D72D5D" w:rsidRDefault="00D72D5D" w:rsidP="008263F0"/>
    <w:p w:rsidR="00D72D5D" w:rsidRDefault="00D72D5D" w:rsidP="008263F0"/>
    <w:p w:rsidR="00D72D5D" w:rsidRDefault="00D72D5D" w:rsidP="008263F0"/>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b/>
          <w:color w:val="000000"/>
          <w:kern w:val="0"/>
          <w:sz w:val="32"/>
          <w:szCs w:val="21"/>
          <w:lang w:eastAsia="zh-CN"/>
          <w14:ligatures w14:val="none"/>
        </w:rPr>
      </w:pPr>
      <w:r w:rsidRPr="00D72D5D">
        <w:rPr>
          <w:rFonts w:ascii="Courier New" w:eastAsia="Times New Roman" w:hAnsi="Courier New" w:cs="Courier New"/>
          <w:b/>
          <w:color w:val="000000"/>
          <w:kern w:val="0"/>
          <w:sz w:val="32"/>
          <w:szCs w:val="21"/>
          <w:lang w:eastAsia="zh-CN"/>
          <w14:ligatures w14:val="none"/>
        </w:rPr>
        <w:t>R1 Configurations:</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Cs w:val="21"/>
          <w:lang w:eastAsia="zh-CN"/>
          <w14:ligatures w14:val="none"/>
        </w:rPr>
      </w:pP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proofErr w:type="spellStart"/>
      <w:r w:rsidRPr="00D72D5D">
        <w:rPr>
          <w:rFonts w:ascii="Courier New" w:eastAsia="Times New Roman" w:hAnsi="Courier New" w:cs="Courier New"/>
          <w:color w:val="000000"/>
          <w:kern w:val="0"/>
          <w:sz w:val="24"/>
          <w:szCs w:val="21"/>
          <w:lang w:eastAsia="zh-CN"/>
          <w14:ligatures w14:val="none"/>
        </w:rPr>
        <w:t>en</w:t>
      </w:r>
      <w:proofErr w:type="spellEnd"/>
      <w:r w:rsidRPr="00D72D5D">
        <w:rPr>
          <w:rFonts w:ascii="Courier New" w:eastAsia="Times New Roman" w:hAnsi="Courier New" w:cs="Courier New"/>
          <w:color w:val="000000"/>
          <w:kern w:val="0"/>
          <w:sz w:val="24"/>
          <w:szCs w:val="21"/>
          <w:lang w:eastAsia="zh-CN"/>
          <w14:ligatures w14:val="none"/>
        </w:rPr>
        <w:t xml:space="preserve"> </w:t>
      </w:r>
      <w:proofErr w:type="spellStart"/>
      <w:r w:rsidRPr="00D72D5D">
        <w:rPr>
          <w:rFonts w:ascii="Courier New" w:eastAsia="Times New Roman" w:hAnsi="Courier New" w:cs="Courier New"/>
          <w:color w:val="000000"/>
          <w:kern w:val="0"/>
          <w:sz w:val="24"/>
          <w:szCs w:val="21"/>
          <w:lang w:eastAsia="zh-CN"/>
          <w14:ligatures w14:val="none"/>
        </w:rPr>
        <w:t>conf</w:t>
      </w:r>
      <w:proofErr w:type="spellEnd"/>
      <w:r w:rsidRPr="00D72D5D">
        <w:rPr>
          <w:rFonts w:ascii="Courier New" w:eastAsia="Times New Roman" w:hAnsi="Courier New" w:cs="Courier New"/>
          <w:color w:val="000000"/>
          <w:kern w:val="0"/>
          <w:sz w:val="24"/>
          <w:szCs w:val="21"/>
          <w:lang w:eastAsia="zh-CN"/>
          <w14:ligatures w14:val="none"/>
        </w:rPr>
        <w:t xml:space="preserve"> t</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hostname R1</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proofErr w:type="spellStart"/>
      <w:r w:rsidRPr="00D72D5D">
        <w:rPr>
          <w:rFonts w:ascii="Courier New" w:eastAsia="Times New Roman" w:hAnsi="Courier New" w:cs="Courier New"/>
          <w:color w:val="000000"/>
          <w:kern w:val="0"/>
          <w:sz w:val="24"/>
          <w:szCs w:val="21"/>
          <w:lang w:eastAsia="zh-CN"/>
          <w14:ligatures w14:val="none"/>
        </w:rPr>
        <w:t>ntp</w:t>
      </w:r>
      <w:proofErr w:type="spellEnd"/>
      <w:r w:rsidRPr="00D72D5D">
        <w:rPr>
          <w:rFonts w:ascii="Courier New" w:eastAsia="Times New Roman" w:hAnsi="Courier New" w:cs="Courier New"/>
          <w:color w:val="000000"/>
          <w:kern w:val="0"/>
          <w:sz w:val="24"/>
          <w:szCs w:val="21"/>
          <w:lang w:eastAsia="zh-CN"/>
          <w14:ligatures w14:val="none"/>
        </w:rPr>
        <w:t xml:space="preserve"> master </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ip dhcp pool Voice</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network 172.16.0.0 255.255.255.0</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default-router 172.16.0.1</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option 150 ip 172.16.0.2</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exit</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ip dhcp pool Data</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network 172.16.0.16 255.255.255.240</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default-router 172.16.0.17</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option 150 ip 172.16.0.2</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exit</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proofErr w:type="spellStart"/>
      <w:r w:rsidRPr="00D72D5D">
        <w:rPr>
          <w:rFonts w:ascii="Courier New" w:eastAsia="Times New Roman" w:hAnsi="Courier New" w:cs="Courier New"/>
          <w:color w:val="000000"/>
          <w:kern w:val="0"/>
          <w:sz w:val="24"/>
          <w:szCs w:val="21"/>
          <w:lang w:eastAsia="zh-CN"/>
          <w14:ligatures w14:val="none"/>
        </w:rPr>
        <w:t>int</w:t>
      </w:r>
      <w:proofErr w:type="spellEnd"/>
      <w:r w:rsidRPr="00D72D5D">
        <w:rPr>
          <w:rFonts w:ascii="Courier New" w:eastAsia="Times New Roman" w:hAnsi="Courier New" w:cs="Courier New"/>
          <w:color w:val="000000"/>
          <w:kern w:val="0"/>
          <w:sz w:val="24"/>
          <w:szCs w:val="21"/>
          <w:lang w:eastAsia="zh-CN"/>
          <w14:ligatures w14:val="none"/>
        </w:rPr>
        <w:t xml:space="preserve"> G0/1</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no shut</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proofErr w:type="spellStart"/>
      <w:r w:rsidRPr="00D72D5D">
        <w:rPr>
          <w:rFonts w:ascii="Courier New" w:eastAsia="Times New Roman" w:hAnsi="Courier New" w:cs="Courier New"/>
          <w:color w:val="000000"/>
          <w:kern w:val="0"/>
          <w:sz w:val="24"/>
          <w:szCs w:val="21"/>
          <w:lang w:eastAsia="zh-CN"/>
          <w14:ligatures w14:val="none"/>
        </w:rPr>
        <w:t>int</w:t>
      </w:r>
      <w:proofErr w:type="spellEnd"/>
      <w:r w:rsidRPr="00D72D5D">
        <w:rPr>
          <w:rFonts w:ascii="Courier New" w:eastAsia="Times New Roman" w:hAnsi="Courier New" w:cs="Courier New"/>
          <w:color w:val="000000"/>
          <w:kern w:val="0"/>
          <w:sz w:val="24"/>
          <w:szCs w:val="21"/>
          <w:lang w:eastAsia="zh-CN"/>
          <w14:ligatures w14:val="none"/>
        </w:rPr>
        <w:t xml:space="preserve"> G0/1.1</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encapsulation dot1q 10</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ip add 172.16.0.1 255.255.255.240</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no shut</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proofErr w:type="spellStart"/>
      <w:r w:rsidRPr="00D72D5D">
        <w:rPr>
          <w:rFonts w:ascii="Courier New" w:eastAsia="Times New Roman" w:hAnsi="Courier New" w:cs="Courier New"/>
          <w:color w:val="000000"/>
          <w:kern w:val="0"/>
          <w:sz w:val="24"/>
          <w:szCs w:val="21"/>
          <w:lang w:eastAsia="zh-CN"/>
          <w14:ligatures w14:val="none"/>
        </w:rPr>
        <w:t>int</w:t>
      </w:r>
      <w:proofErr w:type="spellEnd"/>
      <w:r w:rsidRPr="00D72D5D">
        <w:rPr>
          <w:rFonts w:ascii="Courier New" w:eastAsia="Times New Roman" w:hAnsi="Courier New" w:cs="Courier New"/>
          <w:color w:val="000000"/>
          <w:kern w:val="0"/>
          <w:sz w:val="24"/>
          <w:szCs w:val="21"/>
          <w:lang w:eastAsia="zh-CN"/>
          <w14:ligatures w14:val="none"/>
        </w:rPr>
        <w:t xml:space="preserve"> g0/1.2</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 xml:space="preserve">encapsulation dot1q 20 </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 xml:space="preserve">ip </w:t>
      </w:r>
      <w:proofErr w:type="spellStart"/>
      <w:r w:rsidRPr="00D72D5D">
        <w:rPr>
          <w:rFonts w:ascii="Courier New" w:eastAsia="Times New Roman" w:hAnsi="Courier New" w:cs="Courier New"/>
          <w:color w:val="000000"/>
          <w:kern w:val="0"/>
          <w:sz w:val="24"/>
          <w:szCs w:val="21"/>
          <w:lang w:eastAsia="zh-CN"/>
          <w14:ligatures w14:val="none"/>
        </w:rPr>
        <w:t>addr</w:t>
      </w:r>
      <w:proofErr w:type="spellEnd"/>
      <w:r w:rsidRPr="00D72D5D">
        <w:rPr>
          <w:rFonts w:ascii="Courier New" w:eastAsia="Times New Roman" w:hAnsi="Courier New" w:cs="Courier New"/>
          <w:color w:val="000000"/>
          <w:kern w:val="0"/>
          <w:sz w:val="24"/>
          <w:szCs w:val="21"/>
          <w:lang w:eastAsia="zh-CN"/>
          <w14:ligatures w14:val="none"/>
        </w:rPr>
        <w:t xml:space="preserve"> 172.16.0.17 255.255.255.240</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exit</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telephony-service</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max-</w:t>
      </w:r>
      <w:proofErr w:type="spellStart"/>
      <w:r w:rsidRPr="00D72D5D">
        <w:rPr>
          <w:rFonts w:ascii="Courier New" w:eastAsia="Times New Roman" w:hAnsi="Courier New" w:cs="Courier New"/>
          <w:color w:val="000000"/>
          <w:kern w:val="0"/>
          <w:sz w:val="24"/>
          <w:szCs w:val="21"/>
          <w:lang w:eastAsia="zh-CN"/>
          <w14:ligatures w14:val="none"/>
        </w:rPr>
        <w:t>ephone</w:t>
      </w:r>
      <w:proofErr w:type="spellEnd"/>
      <w:r w:rsidRPr="00D72D5D">
        <w:rPr>
          <w:rFonts w:ascii="Courier New" w:eastAsia="Times New Roman" w:hAnsi="Courier New" w:cs="Courier New"/>
          <w:color w:val="000000"/>
          <w:kern w:val="0"/>
          <w:sz w:val="24"/>
          <w:szCs w:val="21"/>
          <w:lang w:eastAsia="zh-CN"/>
          <w14:ligatures w14:val="none"/>
        </w:rPr>
        <w:t xml:space="preserve"> 2</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max-</w:t>
      </w:r>
      <w:proofErr w:type="spellStart"/>
      <w:r w:rsidRPr="00D72D5D">
        <w:rPr>
          <w:rFonts w:ascii="Courier New" w:eastAsia="Times New Roman" w:hAnsi="Courier New" w:cs="Courier New"/>
          <w:color w:val="000000"/>
          <w:kern w:val="0"/>
          <w:sz w:val="24"/>
          <w:szCs w:val="21"/>
          <w:lang w:eastAsia="zh-CN"/>
          <w14:ligatures w14:val="none"/>
        </w:rPr>
        <w:t>dn</w:t>
      </w:r>
      <w:proofErr w:type="spellEnd"/>
      <w:r w:rsidRPr="00D72D5D">
        <w:rPr>
          <w:rFonts w:ascii="Courier New" w:eastAsia="Times New Roman" w:hAnsi="Courier New" w:cs="Courier New"/>
          <w:color w:val="000000"/>
          <w:kern w:val="0"/>
          <w:sz w:val="24"/>
          <w:szCs w:val="21"/>
          <w:lang w:eastAsia="zh-CN"/>
          <w14:ligatures w14:val="none"/>
        </w:rPr>
        <w:t xml:space="preserve"> 2</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ip source-address 172.16.0.2 port 2001</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 xml:space="preserve">create </w:t>
      </w:r>
      <w:proofErr w:type="spellStart"/>
      <w:r w:rsidRPr="00D72D5D">
        <w:rPr>
          <w:rFonts w:ascii="Courier New" w:eastAsia="Times New Roman" w:hAnsi="Courier New" w:cs="Courier New"/>
          <w:color w:val="000000"/>
          <w:kern w:val="0"/>
          <w:sz w:val="24"/>
          <w:szCs w:val="21"/>
          <w:lang w:eastAsia="zh-CN"/>
          <w14:ligatures w14:val="none"/>
        </w:rPr>
        <w:t>cnf</w:t>
      </w:r>
      <w:proofErr w:type="spellEnd"/>
      <w:r w:rsidRPr="00D72D5D">
        <w:rPr>
          <w:rFonts w:ascii="Courier New" w:eastAsia="Times New Roman" w:hAnsi="Courier New" w:cs="Courier New"/>
          <w:color w:val="000000"/>
          <w:kern w:val="0"/>
          <w:sz w:val="24"/>
          <w:szCs w:val="21"/>
          <w:lang w:eastAsia="zh-CN"/>
          <w14:ligatures w14:val="none"/>
        </w:rPr>
        <w:t>-files</w:t>
      </w:r>
    </w:p>
    <w:p w:rsidR="00D72D5D" w:rsidRPr="00D72D5D" w:rsidRDefault="00D72D5D" w:rsidP="00D7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rPr>
          <w:rFonts w:ascii="Courier New" w:eastAsia="Times New Roman" w:hAnsi="Courier New" w:cs="Courier New"/>
          <w:color w:val="000000"/>
          <w:kern w:val="0"/>
          <w:sz w:val="24"/>
          <w:szCs w:val="21"/>
          <w:lang w:eastAsia="zh-CN"/>
          <w14:ligatures w14:val="none"/>
        </w:rPr>
      </w:pPr>
      <w:r w:rsidRPr="00D72D5D">
        <w:rPr>
          <w:rFonts w:ascii="Courier New" w:eastAsia="Times New Roman" w:hAnsi="Courier New" w:cs="Courier New"/>
          <w:color w:val="000000"/>
          <w:kern w:val="0"/>
          <w:sz w:val="24"/>
          <w:szCs w:val="21"/>
          <w:lang w:eastAsia="zh-CN"/>
          <w14:ligatures w14:val="none"/>
        </w:rPr>
        <w:t>exit</w:t>
      </w: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8263F0">
      <w:pPr>
        <w:rPr>
          <w:sz w:val="24"/>
        </w:rPr>
      </w:pPr>
    </w:p>
    <w:p w:rsidR="00D72D5D" w:rsidRDefault="00D72D5D" w:rsidP="00D72D5D">
      <w:pPr>
        <w:pStyle w:val="HTMLPreformatted"/>
        <w:shd w:val="clear" w:color="auto" w:fill="FFFFFF"/>
        <w:rPr>
          <w:color w:val="000000"/>
          <w:sz w:val="21"/>
          <w:szCs w:val="21"/>
        </w:rPr>
      </w:pPr>
    </w:p>
    <w:p w:rsidR="00D72D5D" w:rsidRPr="00D72D5D" w:rsidRDefault="00D72D5D" w:rsidP="00D72D5D">
      <w:pPr>
        <w:pStyle w:val="HTMLPreformatted"/>
        <w:shd w:val="clear" w:color="auto" w:fill="FFFFFF"/>
        <w:rPr>
          <w:b/>
          <w:color w:val="000000"/>
          <w:sz w:val="32"/>
          <w:szCs w:val="21"/>
        </w:rPr>
      </w:pPr>
      <w:r w:rsidRPr="00D72D5D">
        <w:rPr>
          <w:b/>
          <w:color w:val="000000"/>
          <w:sz w:val="32"/>
          <w:szCs w:val="21"/>
        </w:rPr>
        <w:t>S1</w:t>
      </w:r>
      <w:r>
        <w:rPr>
          <w:b/>
          <w:color w:val="000000"/>
          <w:sz w:val="32"/>
          <w:szCs w:val="21"/>
        </w:rPr>
        <w:t xml:space="preserve"> Configurations:</w:t>
      </w:r>
    </w:p>
    <w:p w:rsidR="00D72D5D" w:rsidRPr="00D72D5D" w:rsidRDefault="00D72D5D" w:rsidP="00D72D5D">
      <w:pPr>
        <w:pStyle w:val="HTMLPreformatted"/>
        <w:shd w:val="clear" w:color="auto" w:fill="FFFFFF"/>
        <w:rPr>
          <w:color w:val="000000"/>
          <w:sz w:val="24"/>
          <w:szCs w:val="21"/>
        </w:rPr>
      </w:pPr>
      <w:proofErr w:type="spellStart"/>
      <w:r w:rsidRPr="00D72D5D">
        <w:rPr>
          <w:color w:val="000000"/>
          <w:sz w:val="24"/>
          <w:szCs w:val="21"/>
        </w:rPr>
        <w:t>en</w:t>
      </w:r>
      <w:proofErr w:type="spellEnd"/>
    </w:p>
    <w:p w:rsidR="00D72D5D" w:rsidRPr="00D72D5D" w:rsidRDefault="00D72D5D" w:rsidP="00D72D5D">
      <w:pPr>
        <w:pStyle w:val="HTMLPreformatted"/>
        <w:shd w:val="clear" w:color="auto" w:fill="FFFFFF"/>
        <w:rPr>
          <w:color w:val="000000"/>
          <w:sz w:val="24"/>
          <w:szCs w:val="21"/>
        </w:rPr>
      </w:pPr>
      <w:r w:rsidRPr="00D72D5D">
        <w:rPr>
          <w:color w:val="000000"/>
          <w:sz w:val="24"/>
          <w:szCs w:val="21"/>
        </w:rPr>
        <w:t>config t</w:t>
      </w:r>
    </w:p>
    <w:p w:rsidR="00D72D5D" w:rsidRPr="00D72D5D" w:rsidRDefault="00D72D5D" w:rsidP="00D72D5D">
      <w:pPr>
        <w:pStyle w:val="HTMLPreformatted"/>
        <w:shd w:val="clear" w:color="auto" w:fill="FFFFFF"/>
        <w:rPr>
          <w:color w:val="000000"/>
          <w:sz w:val="24"/>
          <w:szCs w:val="21"/>
        </w:rPr>
      </w:pPr>
      <w:r w:rsidRPr="00D72D5D">
        <w:rPr>
          <w:color w:val="000000"/>
          <w:sz w:val="24"/>
          <w:szCs w:val="21"/>
        </w:rPr>
        <w:t>hostname S1</w:t>
      </w:r>
    </w:p>
    <w:p w:rsidR="00D72D5D" w:rsidRPr="00D72D5D" w:rsidRDefault="00D72D5D" w:rsidP="00D72D5D">
      <w:pPr>
        <w:pStyle w:val="HTMLPreformatted"/>
        <w:shd w:val="clear" w:color="auto" w:fill="FFFFFF"/>
        <w:rPr>
          <w:color w:val="000000"/>
          <w:sz w:val="24"/>
          <w:szCs w:val="21"/>
        </w:rPr>
      </w:pPr>
      <w:proofErr w:type="spellStart"/>
      <w:r w:rsidRPr="00D72D5D">
        <w:rPr>
          <w:color w:val="000000"/>
          <w:sz w:val="24"/>
          <w:szCs w:val="21"/>
        </w:rPr>
        <w:t>vlan</w:t>
      </w:r>
      <w:proofErr w:type="spellEnd"/>
      <w:r w:rsidRPr="00D72D5D">
        <w:rPr>
          <w:color w:val="000000"/>
          <w:sz w:val="24"/>
          <w:szCs w:val="21"/>
        </w:rPr>
        <w:t xml:space="preserve"> 10</w:t>
      </w:r>
    </w:p>
    <w:p w:rsidR="00D72D5D" w:rsidRPr="00D72D5D" w:rsidRDefault="00D72D5D" w:rsidP="00D72D5D">
      <w:pPr>
        <w:pStyle w:val="HTMLPreformatted"/>
        <w:shd w:val="clear" w:color="auto" w:fill="FFFFFF"/>
        <w:rPr>
          <w:color w:val="000000"/>
          <w:sz w:val="24"/>
          <w:szCs w:val="21"/>
        </w:rPr>
      </w:pPr>
      <w:r w:rsidRPr="00D72D5D">
        <w:rPr>
          <w:color w:val="000000"/>
          <w:sz w:val="24"/>
          <w:szCs w:val="21"/>
        </w:rPr>
        <w:t>name Voice</w:t>
      </w:r>
    </w:p>
    <w:p w:rsidR="00D72D5D" w:rsidRPr="00D72D5D" w:rsidRDefault="00D72D5D" w:rsidP="00D72D5D">
      <w:pPr>
        <w:pStyle w:val="HTMLPreformatted"/>
        <w:shd w:val="clear" w:color="auto" w:fill="FFFFFF"/>
        <w:rPr>
          <w:color w:val="000000"/>
          <w:sz w:val="24"/>
          <w:szCs w:val="21"/>
        </w:rPr>
      </w:pPr>
      <w:proofErr w:type="spellStart"/>
      <w:r w:rsidRPr="00D72D5D">
        <w:rPr>
          <w:color w:val="000000"/>
          <w:sz w:val="24"/>
          <w:szCs w:val="21"/>
        </w:rPr>
        <w:t>vlan</w:t>
      </w:r>
      <w:proofErr w:type="spellEnd"/>
      <w:r w:rsidRPr="00D72D5D">
        <w:rPr>
          <w:color w:val="000000"/>
          <w:sz w:val="24"/>
          <w:szCs w:val="21"/>
        </w:rPr>
        <w:t xml:space="preserve"> 20</w:t>
      </w:r>
    </w:p>
    <w:p w:rsidR="00D72D5D" w:rsidRPr="00D72D5D" w:rsidRDefault="00D72D5D" w:rsidP="00D72D5D">
      <w:pPr>
        <w:pStyle w:val="HTMLPreformatted"/>
        <w:shd w:val="clear" w:color="auto" w:fill="FFFFFF"/>
        <w:rPr>
          <w:color w:val="000000"/>
          <w:sz w:val="24"/>
          <w:szCs w:val="21"/>
        </w:rPr>
      </w:pPr>
      <w:r w:rsidRPr="00D72D5D">
        <w:rPr>
          <w:color w:val="000000"/>
          <w:sz w:val="24"/>
          <w:szCs w:val="21"/>
        </w:rPr>
        <w:t>name Data</w:t>
      </w:r>
    </w:p>
    <w:p w:rsidR="00D72D5D" w:rsidRPr="00D72D5D" w:rsidRDefault="00D72D5D" w:rsidP="00D72D5D">
      <w:pPr>
        <w:pStyle w:val="HTMLPreformatted"/>
        <w:shd w:val="clear" w:color="auto" w:fill="FFFFFF"/>
        <w:rPr>
          <w:color w:val="000000"/>
          <w:sz w:val="24"/>
          <w:szCs w:val="21"/>
        </w:rPr>
      </w:pPr>
      <w:proofErr w:type="spellStart"/>
      <w:r w:rsidRPr="00D72D5D">
        <w:rPr>
          <w:color w:val="000000"/>
          <w:sz w:val="24"/>
          <w:szCs w:val="21"/>
        </w:rPr>
        <w:t>int</w:t>
      </w:r>
      <w:proofErr w:type="spellEnd"/>
      <w:r w:rsidRPr="00D72D5D">
        <w:rPr>
          <w:color w:val="000000"/>
          <w:sz w:val="24"/>
          <w:szCs w:val="21"/>
        </w:rPr>
        <w:t xml:space="preserve"> range fa0/3 - 4</w:t>
      </w:r>
    </w:p>
    <w:p w:rsidR="00D72D5D" w:rsidRPr="00D72D5D" w:rsidRDefault="00D72D5D" w:rsidP="00D72D5D">
      <w:pPr>
        <w:pStyle w:val="HTMLPreformatted"/>
        <w:shd w:val="clear" w:color="auto" w:fill="FFFFFF"/>
        <w:rPr>
          <w:color w:val="000000"/>
          <w:sz w:val="24"/>
          <w:szCs w:val="21"/>
        </w:rPr>
      </w:pPr>
      <w:r w:rsidRPr="00D72D5D">
        <w:rPr>
          <w:color w:val="000000"/>
          <w:sz w:val="24"/>
          <w:szCs w:val="21"/>
        </w:rPr>
        <w:t>switchport mode access</w:t>
      </w:r>
    </w:p>
    <w:p w:rsidR="00D72D5D" w:rsidRPr="00D72D5D" w:rsidRDefault="00D72D5D" w:rsidP="00D72D5D">
      <w:pPr>
        <w:pStyle w:val="HTMLPreformatted"/>
        <w:shd w:val="clear" w:color="auto" w:fill="FFFFFF"/>
        <w:rPr>
          <w:color w:val="000000"/>
          <w:sz w:val="24"/>
          <w:szCs w:val="21"/>
        </w:rPr>
      </w:pPr>
      <w:proofErr w:type="spellStart"/>
      <w:r w:rsidRPr="00D72D5D">
        <w:rPr>
          <w:color w:val="000000"/>
          <w:sz w:val="24"/>
          <w:szCs w:val="21"/>
        </w:rPr>
        <w:t>switchport</w:t>
      </w:r>
      <w:proofErr w:type="spellEnd"/>
      <w:r w:rsidRPr="00D72D5D">
        <w:rPr>
          <w:color w:val="000000"/>
          <w:sz w:val="24"/>
          <w:szCs w:val="21"/>
        </w:rPr>
        <w:t xml:space="preserve"> voice </w:t>
      </w:r>
      <w:proofErr w:type="spellStart"/>
      <w:r w:rsidRPr="00D72D5D">
        <w:rPr>
          <w:color w:val="000000"/>
          <w:sz w:val="24"/>
          <w:szCs w:val="21"/>
        </w:rPr>
        <w:t>vlan</w:t>
      </w:r>
      <w:proofErr w:type="spellEnd"/>
      <w:r w:rsidRPr="00D72D5D">
        <w:rPr>
          <w:color w:val="000000"/>
          <w:sz w:val="24"/>
          <w:szCs w:val="21"/>
        </w:rPr>
        <w:t xml:space="preserve"> 10</w:t>
      </w:r>
    </w:p>
    <w:p w:rsidR="00D72D5D" w:rsidRPr="00D72D5D" w:rsidRDefault="00D72D5D" w:rsidP="00D72D5D">
      <w:pPr>
        <w:pStyle w:val="HTMLPreformatted"/>
        <w:shd w:val="clear" w:color="auto" w:fill="FFFFFF"/>
        <w:rPr>
          <w:color w:val="000000"/>
          <w:sz w:val="24"/>
          <w:szCs w:val="21"/>
        </w:rPr>
      </w:pPr>
      <w:r w:rsidRPr="00D72D5D">
        <w:rPr>
          <w:color w:val="000000"/>
          <w:sz w:val="24"/>
          <w:szCs w:val="21"/>
        </w:rPr>
        <w:t>switchport mode access</w:t>
      </w:r>
    </w:p>
    <w:p w:rsidR="00D72D5D" w:rsidRPr="00D72D5D" w:rsidRDefault="00D72D5D" w:rsidP="00D72D5D">
      <w:pPr>
        <w:pStyle w:val="HTMLPreformatted"/>
        <w:shd w:val="clear" w:color="auto" w:fill="FFFFFF"/>
        <w:rPr>
          <w:color w:val="000000"/>
          <w:sz w:val="24"/>
          <w:szCs w:val="21"/>
        </w:rPr>
      </w:pPr>
      <w:proofErr w:type="spellStart"/>
      <w:r w:rsidRPr="00D72D5D">
        <w:rPr>
          <w:color w:val="000000"/>
          <w:sz w:val="24"/>
          <w:szCs w:val="21"/>
        </w:rPr>
        <w:t>switchport</w:t>
      </w:r>
      <w:proofErr w:type="spellEnd"/>
      <w:r w:rsidRPr="00D72D5D">
        <w:rPr>
          <w:color w:val="000000"/>
          <w:sz w:val="24"/>
          <w:szCs w:val="21"/>
        </w:rPr>
        <w:t xml:space="preserve"> access </w:t>
      </w:r>
      <w:proofErr w:type="spellStart"/>
      <w:r w:rsidRPr="00D72D5D">
        <w:rPr>
          <w:color w:val="000000"/>
          <w:sz w:val="24"/>
          <w:szCs w:val="21"/>
        </w:rPr>
        <w:t>vlan</w:t>
      </w:r>
      <w:proofErr w:type="spellEnd"/>
      <w:r w:rsidRPr="00D72D5D">
        <w:rPr>
          <w:color w:val="000000"/>
          <w:sz w:val="24"/>
          <w:szCs w:val="21"/>
        </w:rPr>
        <w:t xml:space="preserve"> 20</w:t>
      </w:r>
    </w:p>
    <w:p w:rsidR="00D72D5D" w:rsidRPr="00D72D5D" w:rsidRDefault="00D72D5D" w:rsidP="00D72D5D">
      <w:pPr>
        <w:pStyle w:val="HTMLPreformatted"/>
        <w:shd w:val="clear" w:color="auto" w:fill="FFFFFF"/>
        <w:rPr>
          <w:color w:val="000000"/>
          <w:sz w:val="24"/>
          <w:szCs w:val="21"/>
        </w:rPr>
      </w:pPr>
      <w:proofErr w:type="spellStart"/>
      <w:r w:rsidRPr="00D72D5D">
        <w:rPr>
          <w:color w:val="000000"/>
          <w:sz w:val="24"/>
          <w:szCs w:val="21"/>
        </w:rPr>
        <w:t>int</w:t>
      </w:r>
      <w:proofErr w:type="spellEnd"/>
      <w:r w:rsidRPr="00D72D5D">
        <w:rPr>
          <w:color w:val="000000"/>
          <w:sz w:val="24"/>
          <w:szCs w:val="21"/>
        </w:rPr>
        <w:t xml:space="preserve"> fa0/20</w:t>
      </w:r>
    </w:p>
    <w:p w:rsidR="00D72D5D" w:rsidRPr="00D72D5D" w:rsidRDefault="00D72D5D" w:rsidP="00D72D5D">
      <w:pPr>
        <w:pStyle w:val="HTMLPreformatted"/>
        <w:shd w:val="clear" w:color="auto" w:fill="FFFFFF"/>
        <w:rPr>
          <w:color w:val="000000"/>
          <w:sz w:val="24"/>
          <w:szCs w:val="21"/>
        </w:rPr>
      </w:pPr>
      <w:r w:rsidRPr="00D72D5D">
        <w:rPr>
          <w:color w:val="000000"/>
          <w:sz w:val="24"/>
          <w:szCs w:val="21"/>
        </w:rPr>
        <w:t>switchport trunk encapsulation dot1q</w:t>
      </w:r>
    </w:p>
    <w:p w:rsidR="00D72D5D" w:rsidRPr="00D72D5D" w:rsidRDefault="00D72D5D" w:rsidP="00D72D5D">
      <w:pPr>
        <w:pStyle w:val="HTMLPreformatted"/>
        <w:shd w:val="clear" w:color="auto" w:fill="FFFFFF"/>
        <w:rPr>
          <w:color w:val="000000"/>
          <w:sz w:val="24"/>
          <w:szCs w:val="21"/>
        </w:rPr>
      </w:pPr>
      <w:r w:rsidRPr="00D72D5D">
        <w:rPr>
          <w:color w:val="000000"/>
          <w:sz w:val="24"/>
          <w:szCs w:val="21"/>
        </w:rPr>
        <w:t>switchport mode trunk</w:t>
      </w: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D72D5D" w:rsidP="008263F0">
      <w:pPr>
        <w:rPr>
          <w:sz w:val="32"/>
        </w:rPr>
      </w:pPr>
    </w:p>
    <w:p w:rsidR="00D72D5D" w:rsidRDefault="008D604D" w:rsidP="008263F0">
      <w:pPr>
        <w:rPr>
          <w:b/>
          <w:sz w:val="32"/>
        </w:rPr>
      </w:pPr>
      <w:r>
        <w:rPr>
          <w:sz w:val="32"/>
        </w:rPr>
        <w:t>Snapshots:</w:t>
      </w:r>
    </w:p>
    <w:p w:rsidR="00717AEC" w:rsidRDefault="00717AEC" w:rsidP="008263F0">
      <w:pPr>
        <w:rPr>
          <w:b/>
          <w:sz w:val="32"/>
        </w:rPr>
      </w:pPr>
      <w:r>
        <w:rPr>
          <w:noProof/>
          <w:lang w:eastAsia="en-US"/>
        </w:rPr>
        <w:drawing>
          <wp:inline distT="0" distB="0" distL="0" distR="0">
            <wp:extent cx="4602480" cy="25679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2480" cy="2567940"/>
                    </a:xfrm>
                    <a:prstGeom prst="rect">
                      <a:avLst/>
                    </a:prstGeom>
                    <a:noFill/>
                    <a:ln>
                      <a:noFill/>
                    </a:ln>
                  </pic:spPr>
                </pic:pic>
              </a:graphicData>
            </a:graphic>
          </wp:inline>
        </w:drawing>
      </w:r>
    </w:p>
    <w:p w:rsidR="00717AEC" w:rsidRDefault="00717AEC" w:rsidP="008263F0">
      <w:pPr>
        <w:rPr>
          <w:b/>
          <w:sz w:val="32"/>
        </w:rPr>
      </w:pPr>
      <w:r>
        <w:rPr>
          <w:noProof/>
          <w:lang w:eastAsia="en-US"/>
        </w:rPr>
        <w:drawing>
          <wp:inline distT="0" distB="0" distL="0" distR="0">
            <wp:extent cx="4572000" cy="2529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529840"/>
                    </a:xfrm>
                    <a:prstGeom prst="rect">
                      <a:avLst/>
                    </a:prstGeom>
                    <a:noFill/>
                    <a:ln>
                      <a:noFill/>
                    </a:ln>
                  </pic:spPr>
                </pic:pic>
              </a:graphicData>
            </a:graphic>
          </wp:inline>
        </w:drawing>
      </w:r>
      <w:r>
        <w:rPr>
          <w:noProof/>
          <w:lang w:eastAsia="en-US"/>
        </w:rPr>
        <w:drawing>
          <wp:inline distT="0" distB="0" distL="0" distR="0">
            <wp:extent cx="457200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560320"/>
                    </a:xfrm>
                    <a:prstGeom prst="rect">
                      <a:avLst/>
                    </a:prstGeom>
                    <a:noFill/>
                    <a:ln>
                      <a:noFill/>
                    </a:ln>
                  </pic:spPr>
                </pic:pic>
              </a:graphicData>
            </a:graphic>
          </wp:inline>
        </w:drawing>
      </w:r>
      <w:r>
        <w:rPr>
          <w:noProof/>
          <w:lang w:eastAsia="en-US"/>
        </w:rPr>
        <w:drawing>
          <wp:inline distT="0" distB="0" distL="0" distR="0">
            <wp:extent cx="4617720"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720" cy="2552700"/>
                    </a:xfrm>
                    <a:prstGeom prst="rect">
                      <a:avLst/>
                    </a:prstGeom>
                    <a:noFill/>
                    <a:ln>
                      <a:noFill/>
                    </a:ln>
                  </pic:spPr>
                </pic:pic>
              </a:graphicData>
            </a:graphic>
          </wp:inline>
        </w:drawing>
      </w:r>
      <w:r>
        <w:rPr>
          <w:noProof/>
          <w:lang w:eastAsia="en-US"/>
        </w:rPr>
        <w:drawing>
          <wp:inline distT="0" distB="0" distL="0" distR="0">
            <wp:extent cx="4671060"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1060" cy="2613660"/>
                    </a:xfrm>
                    <a:prstGeom prst="rect">
                      <a:avLst/>
                    </a:prstGeom>
                    <a:noFill/>
                    <a:ln>
                      <a:noFill/>
                    </a:ln>
                  </pic:spPr>
                </pic:pic>
              </a:graphicData>
            </a:graphic>
          </wp:inline>
        </w:drawing>
      </w:r>
      <w:r>
        <w:rPr>
          <w:noProof/>
          <w:lang w:eastAsia="en-US"/>
        </w:rPr>
        <w:drawing>
          <wp:inline distT="0" distB="0" distL="0" distR="0">
            <wp:extent cx="4640580" cy="25831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0580" cy="2583180"/>
                    </a:xfrm>
                    <a:prstGeom prst="rect">
                      <a:avLst/>
                    </a:prstGeom>
                    <a:noFill/>
                    <a:ln>
                      <a:noFill/>
                    </a:ln>
                  </pic:spPr>
                </pic:pic>
              </a:graphicData>
            </a:graphic>
          </wp:inline>
        </w:drawing>
      </w:r>
      <w:r>
        <w:rPr>
          <w:noProof/>
          <w:lang w:eastAsia="en-US"/>
        </w:rPr>
        <w:drawing>
          <wp:inline distT="0" distB="0" distL="0" distR="0">
            <wp:extent cx="4663440" cy="2575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2575560"/>
                    </a:xfrm>
                    <a:prstGeom prst="rect">
                      <a:avLst/>
                    </a:prstGeom>
                    <a:noFill/>
                    <a:ln>
                      <a:noFill/>
                    </a:ln>
                  </pic:spPr>
                </pic:pic>
              </a:graphicData>
            </a:graphic>
          </wp:inline>
        </w:drawing>
      </w:r>
      <w:r>
        <w:rPr>
          <w:noProof/>
          <w:lang w:eastAsia="en-US"/>
        </w:rPr>
        <w:drawing>
          <wp:inline distT="0" distB="0" distL="0" distR="0">
            <wp:extent cx="4663440" cy="2575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2575560"/>
                    </a:xfrm>
                    <a:prstGeom prst="rect">
                      <a:avLst/>
                    </a:prstGeom>
                    <a:noFill/>
                    <a:ln>
                      <a:noFill/>
                    </a:ln>
                  </pic:spPr>
                </pic:pic>
              </a:graphicData>
            </a:graphic>
          </wp:inline>
        </w:drawing>
      </w:r>
      <w:r>
        <w:rPr>
          <w:noProof/>
          <w:lang w:eastAsia="en-US"/>
        </w:rPr>
        <w:drawing>
          <wp:inline distT="0" distB="0" distL="0" distR="0">
            <wp:extent cx="463296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960" cy="2552700"/>
                    </a:xfrm>
                    <a:prstGeom prst="rect">
                      <a:avLst/>
                    </a:prstGeom>
                    <a:noFill/>
                    <a:ln>
                      <a:noFill/>
                    </a:ln>
                  </pic:spPr>
                </pic:pic>
              </a:graphicData>
            </a:graphic>
          </wp:inline>
        </w:drawing>
      </w:r>
      <w:r>
        <w:rPr>
          <w:noProof/>
          <w:lang w:eastAsia="en-US"/>
        </w:rPr>
        <w:drawing>
          <wp:inline distT="0" distB="0" distL="0" distR="0">
            <wp:extent cx="4678680" cy="2590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2590800"/>
                    </a:xfrm>
                    <a:prstGeom prst="rect">
                      <a:avLst/>
                    </a:prstGeom>
                    <a:noFill/>
                    <a:ln>
                      <a:noFill/>
                    </a:ln>
                  </pic:spPr>
                </pic:pic>
              </a:graphicData>
            </a:graphic>
          </wp:inline>
        </w:drawing>
      </w:r>
      <w:r>
        <w:rPr>
          <w:noProof/>
          <w:lang w:eastAsia="en-US"/>
        </w:rPr>
        <w:drawing>
          <wp:inline distT="0" distB="0" distL="0" distR="0">
            <wp:extent cx="461772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2552700"/>
                    </a:xfrm>
                    <a:prstGeom prst="rect">
                      <a:avLst/>
                    </a:prstGeom>
                    <a:noFill/>
                    <a:ln>
                      <a:noFill/>
                    </a:ln>
                  </pic:spPr>
                </pic:pic>
              </a:graphicData>
            </a:graphic>
          </wp:inline>
        </w:drawing>
      </w:r>
      <w:r>
        <w:rPr>
          <w:noProof/>
          <w:lang w:eastAsia="en-US"/>
        </w:rPr>
        <w:drawing>
          <wp:inline distT="0" distB="0" distL="0" distR="0">
            <wp:extent cx="4602480" cy="2575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2480" cy="2575560"/>
                    </a:xfrm>
                    <a:prstGeom prst="rect">
                      <a:avLst/>
                    </a:prstGeom>
                    <a:noFill/>
                    <a:ln>
                      <a:noFill/>
                    </a:ln>
                  </pic:spPr>
                </pic:pic>
              </a:graphicData>
            </a:graphic>
          </wp:inline>
        </w:drawing>
      </w:r>
      <w:r>
        <w:rPr>
          <w:noProof/>
          <w:lang w:eastAsia="en-US"/>
        </w:rPr>
        <w:drawing>
          <wp:inline distT="0" distB="0" distL="0" distR="0">
            <wp:extent cx="4625340" cy="25679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5340" cy="2567940"/>
                    </a:xfrm>
                    <a:prstGeom prst="rect">
                      <a:avLst/>
                    </a:prstGeom>
                    <a:noFill/>
                    <a:ln>
                      <a:noFill/>
                    </a:ln>
                  </pic:spPr>
                </pic:pic>
              </a:graphicData>
            </a:graphic>
          </wp:inline>
        </w:drawing>
      </w:r>
      <w:r>
        <w:rPr>
          <w:noProof/>
          <w:lang w:eastAsia="en-US"/>
        </w:rPr>
        <w:drawing>
          <wp:inline distT="0" distB="0" distL="0" distR="0">
            <wp:extent cx="4632960" cy="2606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2960" cy="2606040"/>
                    </a:xfrm>
                    <a:prstGeom prst="rect">
                      <a:avLst/>
                    </a:prstGeom>
                    <a:noFill/>
                    <a:ln>
                      <a:noFill/>
                    </a:ln>
                  </pic:spPr>
                </pic:pic>
              </a:graphicData>
            </a:graphic>
          </wp:inline>
        </w:drawing>
      </w:r>
      <w:r>
        <w:rPr>
          <w:noProof/>
          <w:lang w:eastAsia="en-US"/>
        </w:rPr>
        <w:drawing>
          <wp:inline distT="0" distB="0" distL="0" distR="0">
            <wp:extent cx="4625340" cy="25755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5340" cy="2575560"/>
                    </a:xfrm>
                    <a:prstGeom prst="rect">
                      <a:avLst/>
                    </a:prstGeom>
                    <a:noFill/>
                    <a:ln>
                      <a:noFill/>
                    </a:ln>
                  </pic:spPr>
                </pic:pic>
              </a:graphicData>
            </a:graphic>
          </wp:inline>
        </w:drawing>
      </w:r>
    </w:p>
    <w:p w:rsidR="00717AEC" w:rsidRDefault="00717AEC" w:rsidP="008263F0">
      <w:pPr>
        <w:rPr>
          <w:noProof/>
        </w:rPr>
      </w:pPr>
    </w:p>
    <w:p w:rsidR="00717AEC" w:rsidRDefault="00717AEC" w:rsidP="008263F0">
      <w:pPr>
        <w:rPr>
          <w:noProof/>
        </w:rPr>
      </w:pPr>
    </w:p>
    <w:p w:rsidR="00717AEC" w:rsidRDefault="00717AEC" w:rsidP="00717AEC">
      <w:pPr>
        <w:rPr>
          <w:noProof/>
        </w:rPr>
      </w:pPr>
      <w:r>
        <w:rPr>
          <w:noProof/>
          <w:lang w:eastAsia="en-US"/>
        </w:rPr>
        <w:drawing>
          <wp:inline distT="0" distB="0" distL="0" distR="0" wp14:anchorId="2D3BAC0B" wp14:editId="6543EEB9">
            <wp:extent cx="5943600" cy="3353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3435"/>
                    </a:xfrm>
                    <a:prstGeom prst="rect">
                      <a:avLst/>
                    </a:prstGeom>
                  </pic:spPr>
                </pic:pic>
              </a:graphicData>
            </a:graphic>
          </wp:inline>
        </w:drawing>
      </w:r>
      <w:r>
        <w:rPr>
          <w:noProof/>
          <w:lang w:eastAsia="en-US"/>
        </w:rPr>
        <w:drawing>
          <wp:inline distT="0" distB="0" distL="0" distR="0" wp14:anchorId="45778372" wp14:editId="14FA8894">
            <wp:extent cx="594360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4685"/>
                    </a:xfrm>
                    <a:prstGeom prst="rect">
                      <a:avLst/>
                    </a:prstGeom>
                  </pic:spPr>
                </pic:pic>
              </a:graphicData>
            </a:graphic>
          </wp:inline>
        </w:drawing>
      </w:r>
    </w:p>
    <w:p w:rsidR="00717AEC" w:rsidRDefault="00717AEC" w:rsidP="008263F0">
      <w:pPr>
        <w:rPr>
          <w:noProof/>
        </w:rPr>
      </w:pPr>
    </w:p>
    <w:p w:rsidR="00717AEC" w:rsidRDefault="00717AEC" w:rsidP="008263F0">
      <w:pPr>
        <w:rPr>
          <w:b/>
          <w:sz w:val="32"/>
        </w:rPr>
      </w:pPr>
      <w:r>
        <w:rPr>
          <w:noProof/>
          <w:lang w:eastAsia="en-US"/>
        </w:rPr>
        <w:drawing>
          <wp:inline distT="0" distB="0" distL="0" distR="0" wp14:anchorId="5BF0A58B" wp14:editId="3A0BAC86">
            <wp:extent cx="5943600" cy="3353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3435"/>
                    </a:xfrm>
                    <a:prstGeom prst="rect">
                      <a:avLst/>
                    </a:prstGeom>
                  </pic:spPr>
                </pic:pic>
              </a:graphicData>
            </a:graphic>
          </wp:inline>
        </w:drawing>
      </w:r>
    </w:p>
    <w:p w:rsidR="00717AEC" w:rsidRDefault="00717AEC" w:rsidP="008263F0">
      <w:pPr>
        <w:rPr>
          <w:b/>
          <w:sz w:val="32"/>
        </w:rPr>
      </w:pPr>
      <w:r>
        <w:rPr>
          <w:noProof/>
          <w:lang w:eastAsia="en-US"/>
        </w:rPr>
        <w:drawing>
          <wp:inline distT="0" distB="0" distL="0" distR="0" wp14:anchorId="11C55929" wp14:editId="5AFA2534">
            <wp:extent cx="5943600" cy="3191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1510"/>
                    </a:xfrm>
                    <a:prstGeom prst="rect">
                      <a:avLst/>
                    </a:prstGeom>
                  </pic:spPr>
                </pic:pic>
              </a:graphicData>
            </a:graphic>
          </wp:inline>
        </w:drawing>
      </w:r>
    </w:p>
    <w:p w:rsidR="00717AEC" w:rsidRDefault="00717AEC" w:rsidP="008263F0">
      <w:pPr>
        <w:rPr>
          <w:b/>
          <w:sz w:val="32"/>
        </w:rPr>
      </w:pPr>
    </w:p>
    <w:p w:rsidR="00717AEC" w:rsidRDefault="00717AEC" w:rsidP="008263F0">
      <w:pPr>
        <w:rPr>
          <w:b/>
          <w:sz w:val="32"/>
        </w:rPr>
      </w:pPr>
    </w:p>
    <w:p w:rsidR="00717AEC" w:rsidRDefault="00717AEC" w:rsidP="008263F0">
      <w:pPr>
        <w:rPr>
          <w:b/>
          <w:sz w:val="32"/>
        </w:rPr>
      </w:pPr>
    </w:p>
    <w:p w:rsidR="00A9198E" w:rsidRDefault="00A9198E" w:rsidP="00A9198E">
      <w:pPr>
        <w:rPr>
          <w:b/>
          <w:sz w:val="32"/>
        </w:rPr>
      </w:pPr>
    </w:p>
    <w:p w:rsidR="00A9198E" w:rsidRDefault="00A9198E" w:rsidP="00A9198E">
      <w:pPr>
        <w:rPr>
          <w:b/>
          <w:sz w:val="32"/>
        </w:rPr>
      </w:pPr>
      <w:r w:rsidRPr="00A9198E">
        <w:rPr>
          <w:b/>
          <w:noProof/>
          <w:sz w:val="32"/>
          <w:lang w:eastAsia="en-US"/>
        </w:rPr>
        <w:drawing>
          <wp:inline distT="0" distB="0" distL="0" distR="0">
            <wp:extent cx="5943600" cy="3732773"/>
            <wp:effectExtent l="0" t="0" r="0" b="1270"/>
            <wp:docPr id="29" name="Picture 29" descr="D:\VOIP part 1\Web GUI photos\7940 phone pic\7940 Directory number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OIP part 1\Web GUI photos\7940 phone pic\7940 Directory number 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32773"/>
                    </a:xfrm>
                    <a:prstGeom prst="rect">
                      <a:avLst/>
                    </a:prstGeom>
                    <a:noFill/>
                    <a:ln>
                      <a:noFill/>
                    </a:ln>
                  </pic:spPr>
                </pic:pic>
              </a:graphicData>
            </a:graphic>
          </wp:inline>
        </w:drawing>
      </w:r>
      <w:r w:rsidRPr="00A9198E">
        <w:rPr>
          <w:b/>
          <w:noProof/>
          <w:sz w:val="32"/>
          <w:lang w:eastAsia="en-US"/>
        </w:rPr>
        <w:drawing>
          <wp:inline distT="0" distB="0" distL="0" distR="0">
            <wp:extent cx="5943600" cy="4063008"/>
            <wp:effectExtent l="0" t="0" r="0" b="0"/>
            <wp:docPr id="23" name="Picture 23" descr="D:\VOIP part 1\Web GUI photos\7940 phone pic\7940 phone picture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OIP part 1\Web GUI photos\7940 phone pic\7940 phone picture 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63008"/>
                    </a:xfrm>
                    <a:prstGeom prst="rect">
                      <a:avLst/>
                    </a:prstGeom>
                    <a:noFill/>
                    <a:ln>
                      <a:noFill/>
                    </a:ln>
                  </pic:spPr>
                </pic:pic>
              </a:graphicData>
            </a:graphic>
          </wp:inline>
        </w:drawing>
      </w:r>
      <w:r w:rsidRPr="00A9198E">
        <w:rPr>
          <w:b/>
          <w:noProof/>
          <w:sz w:val="32"/>
          <w:lang w:eastAsia="en-US"/>
        </w:rPr>
        <w:drawing>
          <wp:inline distT="0" distB="0" distL="0" distR="0">
            <wp:extent cx="5943600" cy="1871308"/>
            <wp:effectExtent l="0" t="0" r="0" b="0"/>
            <wp:docPr id="24" name="Picture 24" descr="D:\VOIP part 1\Web GUI photos\7960 phone pic\7960 directory 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OIP part 1\Web GUI photos\7960 phone pic\7960 directory numb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71308"/>
                    </a:xfrm>
                    <a:prstGeom prst="rect">
                      <a:avLst/>
                    </a:prstGeom>
                    <a:noFill/>
                    <a:ln>
                      <a:noFill/>
                    </a:ln>
                  </pic:spPr>
                </pic:pic>
              </a:graphicData>
            </a:graphic>
          </wp:inline>
        </w:drawing>
      </w:r>
      <w:r w:rsidRPr="00A9198E">
        <w:rPr>
          <w:b/>
          <w:noProof/>
          <w:sz w:val="32"/>
          <w:lang w:eastAsia="en-US"/>
        </w:rPr>
        <w:drawing>
          <wp:inline distT="0" distB="0" distL="0" distR="0">
            <wp:extent cx="5943600" cy="6058317"/>
            <wp:effectExtent l="0" t="0" r="0" b="0"/>
            <wp:docPr id="27" name="Picture 27" descr="D:\VOIP part 1\Web GUI photos\7960 phone pic\7960 phone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OIP part 1\Web GUI photos\7960 phone pic\7960 phone pi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058317"/>
                    </a:xfrm>
                    <a:prstGeom prst="rect">
                      <a:avLst/>
                    </a:prstGeom>
                    <a:noFill/>
                    <a:ln>
                      <a:noFill/>
                    </a:ln>
                  </pic:spPr>
                </pic:pic>
              </a:graphicData>
            </a:graphic>
          </wp:inline>
        </w:drawing>
      </w:r>
    </w:p>
    <w:p w:rsidR="00A9198E" w:rsidRDefault="00A9198E" w:rsidP="00A9198E">
      <w:pPr>
        <w:rPr>
          <w:b/>
          <w:sz w:val="32"/>
        </w:rPr>
      </w:pPr>
      <w:r w:rsidRPr="00A9198E">
        <w:rPr>
          <w:b/>
          <w:noProof/>
          <w:sz w:val="32"/>
          <w:lang w:eastAsia="en-US"/>
        </w:rPr>
        <w:drawing>
          <wp:inline distT="0" distB="0" distL="0" distR="0">
            <wp:extent cx="5943600" cy="1523234"/>
            <wp:effectExtent l="0" t="0" r="0" b="1270"/>
            <wp:docPr id="30" name="Picture 30" descr="D:\VOIP part 1\Web GUI photos\7960 phone pic\7960 protocol specific information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VOIP part 1\Web GUI photos\7960 phone pic\7960 protocol specific information 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23234"/>
                    </a:xfrm>
                    <a:prstGeom prst="rect">
                      <a:avLst/>
                    </a:prstGeom>
                    <a:noFill/>
                    <a:ln>
                      <a:noFill/>
                    </a:ln>
                  </pic:spPr>
                </pic:pic>
              </a:graphicData>
            </a:graphic>
          </wp:inline>
        </w:drawing>
      </w:r>
    </w:p>
    <w:p w:rsidR="00A9198E" w:rsidRDefault="00A9198E" w:rsidP="00A9198E">
      <w:pPr>
        <w:rPr>
          <w:b/>
          <w:sz w:val="32"/>
        </w:rPr>
      </w:pPr>
      <w:r w:rsidRPr="00A9198E">
        <w:rPr>
          <w:b/>
          <w:noProof/>
          <w:sz w:val="32"/>
          <w:lang w:eastAsia="en-US"/>
        </w:rPr>
        <w:drawing>
          <wp:inline distT="0" distB="0" distL="0" distR="0">
            <wp:extent cx="5943600" cy="4959191"/>
            <wp:effectExtent l="0" t="0" r="0" b="0"/>
            <wp:docPr id="31" name="Picture 31" descr="D:\VOIP part 1\Web GUI photos\End User configs\jeff end user config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OIP part 1\Web GUI photos\End User configs\jeff end user config 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59191"/>
                    </a:xfrm>
                    <a:prstGeom prst="rect">
                      <a:avLst/>
                    </a:prstGeom>
                    <a:noFill/>
                    <a:ln>
                      <a:noFill/>
                    </a:ln>
                  </pic:spPr>
                </pic:pic>
              </a:graphicData>
            </a:graphic>
          </wp:inline>
        </w:drawing>
      </w:r>
    </w:p>
    <w:p w:rsidR="00A9198E" w:rsidRDefault="00A9198E" w:rsidP="00A9198E">
      <w:pPr>
        <w:rPr>
          <w:b/>
          <w:sz w:val="32"/>
        </w:rPr>
      </w:pPr>
      <w:r w:rsidRPr="00A9198E">
        <w:rPr>
          <w:b/>
          <w:noProof/>
          <w:sz w:val="32"/>
          <w:lang w:eastAsia="en-US"/>
        </w:rPr>
        <w:drawing>
          <wp:inline distT="0" distB="0" distL="0" distR="0">
            <wp:extent cx="5943600" cy="6602605"/>
            <wp:effectExtent l="0" t="0" r="0" b="8255"/>
            <wp:docPr id="32" name="Picture 32" descr="D:\VOIP part 1\Web GUI photos\End User configs\J.M end user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OIP part 1\Web GUI photos\End User configs\J.M end user confi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602605"/>
                    </a:xfrm>
                    <a:prstGeom prst="rect">
                      <a:avLst/>
                    </a:prstGeom>
                    <a:noFill/>
                    <a:ln>
                      <a:noFill/>
                    </a:ln>
                  </pic:spPr>
                </pic:pic>
              </a:graphicData>
            </a:graphic>
          </wp:inline>
        </w:drawing>
      </w:r>
    </w:p>
    <w:p w:rsidR="00A9198E" w:rsidRDefault="00A9198E" w:rsidP="00A9198E">
      <w:pPr>
        <w:rPr>
          <w:b/>
          <w:sz w:val="32"/>
        </w:rPr>
      </w:pPr>
      <w:r w:rsidRPr="00A9198E">
        <w:rPr>
          <w:b/>
          <w:noProof/>
          <w:sz w:val="32"/>
          <w:lang w:eastAsia="en-US"/>
        </w:rPr>
        <w:drawing>
          <wp:inline distT="0" distB="0" distL="0" distR="0">
            <wp:extent cx="3981450" cy="1943100"/>
            <wp:effectExtent l="0" t="0" r="0" b="0"/>
            <wp:docPr id="33" name="Picture 33" descr="D:\VOIP part 1\Web GUI photos\Next directory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VOIP part 1\Web GUI photos\Next directory 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450" cy="1943100"/>
                    </a:xfrm>
                    <a:prstGeom prst="rect">
                      <a:avLst/>
                    </a:prstGeom>
                    <a:noFill/>
                    <a:ln>
                      <a:noFill/>
                    </a:ln>
                  </pic:spPr>
                </pic:pic>
              </a:graphicData>
            </a:graphic>
          </wp:inline>
        </w:drawing>
      </w:r>
    </w:p>
    <w:p w:rsidR="00A9198E" w:rsidRDefault="00A9198E" w:rsidP="00A9198E">
      <w:pPr>
        <w:rPr>
          <w:b/>
          <w:sz w:val="32"/>
        </w:rPr>
      </w:pPr>
      <w:r w:rsidRPr="00A9198E">
        <w:rPr>
          <w:b/>
          <w:noProof/>
          <w:sz w:val="32"/>
          <w:lang w:eastAsia="en-US"/>
        </w:rPr>
        <w:drawing>
          <wp:inline distT="0" distB="0" distL="0" distR="0">
            <wp:extent cx="5943600" cy="2234102"/>
            <wp:effectExtent l="0" t="0" r="0" b="0"/>
            <wp:docPr id="35" name="Picture 35" descr="D:\VOIP part 1\Web GUI photos\Service activation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VOIP part 1\Web GUI photos\Service activation 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34102"/>
                    </a:xfrm>
                    <a:prstGeom prst="rect">
                      <a:avLst/>
                    </a:prstGeom>
                    <a:noFill/>
                    <a:ln>
                      <a:noFill/>
                    </a:ln>
                  </pic:spPr>
                </pic:pic>
              </a:graphicData>
            </a:graphic>
          </wp:inline>
        </w:drawing>
      </w:r>
    </w:p>
    <w:p w:rsidR="00717AEC" w:rsidRDefault="00717AEC"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A9198E" w:rsidRDefault="00A9198E" w:rsidP="008263F0">
      <w:pPr>
        <w:rPr>
          <w:b/>
          <w:sz w:val="32"/>
        </w:rPr>
      </w:pPr>
    </w:p>
    <w:p w:rsidR="00717AEC" w:rsidRDefault="00717AEC" w:rsidP="008263F0">
      <w:pPr>
        <w:rPr>
          <w:b/>
          <w:sz w:val="32"/>
        </w:rPr>
      </w:pPr>
      <w:bookmarkStart w:id="0" w:name="_GoBack"/>
      <w:bookmarkEnd w:id="0"/>
      <w:r>
        <w:rPr>
          <w:b/>
          <w:sz w:val="32"/>
        </w:rPr>
        <w:t>Problems:</w:t>
      </w:r>
    </w:p>
    <w:p w:rsidR="00717AEC" w:rsidRDefault="00717AEC" w:rsidP="008263F0">
      <w:pPr>
        <w:rPr>
          <w:sz w:val="28"/>
        </w:rPr>
      </w:pPr>
      <w:r>
        <w:rPr>
          <w:sz w:val="28"/>
        </w:rPr>
        <w:t>Not too hard, we were able to finish it in 3 days, winning the bet. The only bumps we ran into were at the beginning where we had to go through the installation process and there were a few jargons we didn’t know that had to be filled correctly. And in the web GUI, it was just as confusing as ASDM, but there were a few Cisco guides we were able to research on to find the right places such as domain number and phone registrations.</w:t>
      </w:r>
    </w:p>
    <w:p w:rsidR="00717AEC" w:rsidRDefault="00717AEC" w:rsidP="008263F0">
      <w:pPr>
        <w:rPr>
          <w:sz w:val="28"/>
        </w:rPr>
      </w:pPr>
    </w:p>
    <w:p w:rsidR="00717AEC" w:rsidRDefault="00717AEC" w:rsidP="008263F0">
      <w:pPr>
        <w:rPr>
          <w:b/>
          <w:sz w:val="32"/>
        </w:rPr>
      </w:pPr>
      <w:r w:rsidRPr="00717AEC">
        <w:rPr>
          <w:b/>
          <w:sz w:val="32"/>
        </w:rPr>
        <w:t>Conclusion</w:t>
      </w:r>
      <w:r>
        <w:rPr>
          <w:b/>
          <w:sz w:val="32"/>
        </w:rPr>
        <w:t>:</w:t>
      </w:r>
    </w:p>
    <w:p w:rsidR="00717AEC" w:rsidRPr="00717AEC" w:rsidRDefault="00717AEC" w:rsidP="008263F0">
      <w:pPr>
        <w:rPr>
          <w:sz w:val="28"/>
        </w:rPr>
      </w:pPr>
      <w:r>
        <w:rPr>
          <w:sz w:val="28"/>
        </w:rPr>
        <w:t>I feel like this is similar on how I started with ASAs and ASDM. First it was confusing where they placed everything and hidden everything without a proper guide, but after getting used to it, it gets pretty easy.</w:t>
      </w:r>
    </w:p>
    <w:sectPr w:rsidR="00717AEC" w:rsidRPr="00717AEC">
      <w:headerReference w:type="default" r:id="rId36"/>
      <w:footerReference w:type="default" r:id="rId37"/>
      <w:headerReference w:type="first" r:id="rId38"/>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3F0" w:rsidRDefault="008263F0">
      <w:r>
        <w:separator/>
      </w:r>
    </w:p>
    <w:p w:rsidR="008263F0" w:rsidRDefault="008263F0"/>
  </w:endnote>
  <w:endnote w:type="continuationSeparator" w:id="0">
    <w:p w:rsidR="008263F0" w:rsidRDefault="008263F0">
      <w:r>
        <w:continuationSeparator/>
      </w:r>
    </w:p>
    <w:p w:rsidR="008263F0" w:rsidRDefault="008263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FC58C2" w:rsidTr="005A54FA">
      <w:tc>
        <w:tcPr>
          <w:tcW w:w="750" w:type="pct"/>
        </w:tcPr>
        <w:p w:rsidR="00FC58C2" w:rsidRDefault="00A9198E" w:rsidP="00547E56">
          <w:pPr>
            <w:pStyle w:val="Footer"/>
          </w:pPr>
          <w:sdt>
            <w:sdtPr>
              <w:alias w:val="Date:"/>
              <w:tag w:val="Date:"/>
              <w:id w:val="-581765881"/>
              <w:placeholder>
                <w:docPart w:val="B1C4C1AF6FEF401B8B257622C5CEBE76"/>
              </w:placeholder>
              <w:dataBinding w:prefixMappings="xmlns:ns0='http://schemas.microsoft.com/office/2006/coverPageProps' " w:xpath="/ns0:CoverPageProperties[1]/ns0:CompanyFax[1]" w:storeItemID="{55AF091B-3C7A-41E3-B477-F2FDAA23CFDA}"/>
              <w15:appearance w15:val="hidden"/>
              <w:text/>
            </w:sdtPr>
            <w:sdtEndPr/>
            <w:sdtContent>
              <w:r w:rsidR="008263F0">
                <w:t xml:space="preserve">      1/30/19</w:t>
              </w:r>
            </w:sdtContent>
          </w:sdt>
        </w:p>
      </w:tc>
      <w:tc>
        <w:tcPr>
          <w:tcW w:w="3500" w:type="pct"/>
        </w:tcPr>
        <w:sdt>
          <w:sdtPr>
            <w:alias w:val="Title:"/>
            <w:tag w:val="Title:"/>
            <w:id w:val="1369803302"/>
            <w:placeholder>
              <w:docPart w:val="56D435339E5441B4BE2FCE9FFD8FD55C"/>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FC58C2" w:rsidRDefault="00235543" w:rsidP="00547E56">
              <w:pPr>
                <w:pStyle w:val="Footer"/>
                <w:jc w:val="center"/>
              </w:pPr>
              <w:r>
                <w:t>VOIP with CUCM</w:t>
              </w:r>
            </w:p>
          </w:sdtContent>
        </w:sdt>
      </w:tc>
      <w:tc>
        <w:tcPr>
          <w:tcW w:w="750" w:type="pct"/>
        </w:tcPr>
        <w:p w:rsidR="00FC58C2" w:rsidRDefault="004F0E9B" w:rsidP="00547E56">
          <w:pPr>
            <w:pStyle w:val="Footer"/>
            <w:jc w:val="right"/>
          </w:pPr>
          <w:r>
            <w:fldChar w:fldCharType="begin"/>
          </w:r>
          <w:r>
            <w:instrText xml:space="preserve"> PAGE   \* MERGEFORMAT </w:instrText>
          </w:r>
          <w:r>
            <w:fldChar w:fldCharType="separate"/>
          </w:r>
          <w:r w:rsidR="00A9198E">
            <w:rPr>
              <w:noProof/>
            </w:rPr>
            <w:t>11</w:t>
          </w:r>
          <w:r>
            <w:rPr>
              <w:noProof/>
            </w:rPr>
            <w:fldChar w:fldCharType="end"/>
          </w:r>
        </w:p>
      </w:tc>
    </w:tr>
  </w:tbl>
  <w:p w:rsidR="00FC58C2" w:rsidRDefault="00FC58C2">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3F0" w:rsidRDefault="008263F0">
      <w:r>
        <w:separator/>
      </w:r>
    </w:p>
    <w:p w:rsidR="008263F0" w:rsidRDefault="008263F0"/>
  </w:footnote>
  <w:footnote w:type="continuationSeparator" w:id="0">
    <w:p w:rsidR="008263F0" w:rsidRDefault="008263F0">
      <w:r>
        <w:continuationSeparator/>
      </w:r>
    </w:p>
    <w:p w:rsidR="008263F0" w:rsidRDefault="008263F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C2" w:rsidRDefault="00A9198E">
    <w:pPr>
      <w:pStyle w:val="Header"/>
    </w:pPr>
    <w:sdt>
      <w:sdtPr>
        <w:alias w:val="Confidential:"/>
        <w:tag w:val="Confidential:"/>
        <w:id w:val="-1822729698"/>
        <w:temporary/>
        <w:showingPlcHdr/>
        <w15:appearance w15:val="hidden"/>
      </w:sdtPr>
      <w:sdtEndPr/>
      <w:sdtContent>
        <w:r w:rsidR="003F66FA">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C93" w:rsidRDefault="00A638EC">
    <w:pPr>
      <w:pStyle w:val="Header"/>
    </w:pPr>
    <w:r>
      <w:rPr>
        <w:noProof/>
        <w:lang w:eastAsia="en-US"/>
      </w:rPr>
      <mc:AlternateContent>
        <mc:Choice Requires="wpg">
          <w:drawing>
            <wp:anchor distT="0" distB="0" distL="114300" distR="114300" simplePos="0" relativeHeight="251659264" behindDoc="0" locked="1" layoutInCell="1" allowOverlap="1" wp14:anchorId="128C2BF5" wp14:editId="70BEBE4B">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8CFFFE1"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9"/>
  </w:num>
  <w:num w:numId="2">
    <w:abstractNumId w:val="10"/>
  </w:num>
  <w:num w:numId="3">
    <w:abstractNumId w:val="8"/>
  </w:num>
  <w:num w:numId="4">
    <w:abstractNumId w:val="8"/>
  </w:num>
  <w:num w:numId="5">
    <w:abstractNumId w:val="11"/>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3F0"/>
    <w:rsid w:val="001912B2"/>
    <w:rsid w:val="00235543"/>
    <w:rsid w:val="00290347"/>
    <w:rsid w:val="002A0044"/>
    <w:rsid w:val="003A445F"/>
    <w:rsid w:val="003A4FE1"/>
    <w:rsid w:val="003C0801"/>
    <w:rsid w:val="003F66FA"/>
    <w:rsid w:val="004224CB"/>
    <w:rsid w:val="00474746"/>
    <w:rsid w:val="004D5282"/>
    <w:rsid w:val="004F0E9B"/>
    <w:rsid w:val="00547E56"/>
    <w:rsid w:val="005A54FA"/>
    <w:rsid w:val="005B2EAF"/>
    <w:rsid w:val="005B3755"/>
    <w:rsid w:val="006E67C4"/>
    <w:rsid w:val="006F0D93"/>
    <w:rsid w:val="006F2718"/>
    <w:rsid w:val="00717AEC"/>
    <w:rsid w:val="00793A8E"/>
    <w:rsid w:val="007B3424"/>
    <w:rsid w:val="007D770B"/>
    <w:rsid w:val="007F4B9C"/>
    <w:rsid w:val="007F6D58"/>
    <w:rsid w:val="008263F0"/>
    <w:rsid w:val="008400AB"/>
    <w:rsid w:val="008D604D"/>
    <w:rsid w:val="0090428B"/>
    <w:rsid w:val="009207FA"/>
    <w:rsid w:val="00A638EC"/>
    <w:rsid w:val="00A9198E"/>
    <w:rsid w:val="00A94C93"/>
    <w:rsid w:val="00AA133F"/>
    <w:rsid w:val="00BE0195"/>
    <w:rsid w:val="00D5350B"/>
    <w:rsid w:val="00D72D5D"/>
    <w:rsid w:val="00F9069F"/>
    <w:rsid w:val="00FC5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7B1C4A2"/>
  <w15:chartTrackingRefBased/>
  <w15:docId w15:val="{DBDCFB38-24B2-420F-B3B0-E3AFAD26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HTMLPreformatted">
    <w:name w:val="HTML Preformatted"/>
    <w:basedOn w:val="Normal"/>
    <w:link w:val="HTMLPreformattedChar"/>
    <w:uiPriority w:val="99"/>
    <w:semiHidden/>
    <w:unhideWhenUsed/>
    <w:rsid w:val="00D72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zh-CN"/>
      <w14:ligatures w14:val="none"/>
    </w:rPr>
  </w:style>
  <w:style w:type="character" w:customStyle="1" w:styleId="HTMLPreformattedChar">
    <w:name w:val="HTML Preformatted Char"/>
    <w:basedOn w:val="DefaultParagraphFont"/>
    <w:link w:val="HTMLPreformatted"/>
    <w:uiPriority w:val="99"/>
    <w:semiHidden/>
    <w:rsid w:val="00D72D5D"/>
    <w:rPr>
      <w:rFonts w:ascii="Courier New" w:eastAsia="Times New Roman" w:hAnsi="Courier New" w:cs="Courier New"/>
      <w:kern w:val="0"/>
      <w:sz w:val="20"/>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68385">
      <w:bodyDiv w:val="1"/>
      <w:marLeft w:val="0"/>
      <w:marRight w:val="0"/>
      <w:marTop w:val="0"/>
      <w:marBottom w:val="0"/>
      <w:divBdr>
        <w:top w:val="none" w:sz="0" w:space="0" w:color="auto"/>
        <w:left w:val="none" w:sz="0" w:space="0" w:color="auto"/>
        <w:bottom w:val="none" w:sz="0" w:space="0" w:color="auto"/>
        <w:right w:val="none" w:sz="0" w:space="0" w:color="auto"/>
      </w:divBdr>
    </w:div>
    <w:div w:id="770736052">
      <w:bodyDiv w:val="1"/>
      <w:marLeft w:val="0"/>
      <w:marRight w:val="0"/>
      <w:marTop w:val="0"/>
      <w:marBottom w:val="0"/>
      <w:divBdr>
        <w:top w:val="none" w:sz="0" w:space="0" w:color="auto"/>
        <w:left w:val="none" w:sz="0" w:space="0" w:color="auto"/>
        <w:bottom w:val="none" w:sz="0" w:space="0" w:color="auto"/>
        <w:right w:val="none" w:sz="0" w:space="0" w:color="auto"/>
      </w:divBdr>
    </w:div>
    <w:div w:id="167649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sco\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393B394335B47129BD4DC1B5D9FB0DB"/>
        <w:category>
          <w:name w:val="General"/>
          <w:gallery w:val="placeholder"/>
        </w:category>
        <w:types>
          <w:type w:val="bbPlcHdr"/>
        </w:types>
        <w:behaviors>
          <w:behavior w:val="content"/>
        </w:behaviors>
        <w:guid w:val="{C0CEBD1A-3D20-4B2A-8CF7-F28A655BA7FC}"/>
      </w:docPartPr>
      <w:docPartBody>
        <w:p w:rsidR="00F4468A" w:rsidRDefault="00F4468A">
          <w:pPr>
            <w:pStyle w:val="6393B394335B47129BD4DC1B5D9FB0DB"/>
          </w:pPr>
          <w:r>
            <w:t>Date</w:t>
          </w:r>
        </w:p>
      </w:docPartBody>
    </w:docPart>
    <w:docPart>
      <w:docPartPr>
        <w:name w:val="4CC5DADDE3D34FADBDBBC18B4619681F"/>
        <w:category>
          <w:name w:val="General"/>
          <w:gallery w:val="placeholder"/>
        </w:category>
        <w:types>
          <w:type w:val="bbPlcHdr"/>
        </w:types>
        <w:behaviors>
          <w:behavior w:val="content"/>
        </w:behaviors>
        <w:guid w:val="{C378F712-E438-4173-9844-50F3E3F40FFF}"/>
      </w:docPartPr>
      <w:docPartBody>
        <w:p w:rsidR="00F4468A" w:rsidRDefault="00F4468A">
          <w:pPr>
            <w:pStyle w:val="4CC5DADDE3D34FADBDBBC18B4619681F"/>
          </w:pPr>
          <w:r w:rsidRPr="002A0044">
            <w:t>Tactical Marketing Plan</w:t>
          </w:r>
        </w:p>
      </w:docPartBody>
    </w:docPart>
    <w:docPart>
      <w:docPartPr>
        <w:name w:val="63D73E4FED734980831307AB2A12260F"/>
        <w:category>
          <w:name w:val="General"/>
          <w:gallery w:val="placeholder"/>
        </w:category>
        <w:types>
          <w:type w:val="bbPlcHdr"/>
        </w:types>
        <w:behaviors>
          <w:behavior w:val="content"/>
        </w:behaviors>
        <w:guid w:val="{41120362-ED46-4C89-A0B3-43FD05135F5D}"/>
      </w:docPartPr>
      <w:docPartBody>
        <w:p w:rsidR="00F4468A" w:rsidRDefault="00F4468A">
          <w:pPr>
            <w:pStyle w:val="63D73E4FED734980831307AB2A12260F"/>
          </w:pPr>
          <w:r>
            <w:t>Document subtitle</w:t>
          </w:r>
        </w:p>
      </w:docPartBody>
    </w:docPart>
    <w:docPart>
      <w:docPartPr>
        <w:name w:val="B1C4C1AF6FEF401B8B257622C5CEBE76"/>
        <w:category>
          <w:name w:val="General"/>
          <w:gallery w:val="placeholder"/>
        </w:category>
        <w:types>
          <w:type w:val="bbPlcHdr"/>
        </w:types>
        <w:behaviors>
          <w:behavior w:val="content"/>
        </w:behaviors>
        <w:guid w:val="{1023CC98-1484-4078-87A9-666FC17834FD}"/>
      </w:docPartPr>
      <w:docPartBody>
        <w:p w:rsidR="00F4468A" w:rsidRDefault="00F4468A">
          <w:pPr>
            <w:pStyle w:val="B1C4C1AF6FEF401B8B257622C5CEBE76"/>
          </w:pPr>
          <w:r>
            <w:t>Define your pull-through offer.</w:t>
          </w:r>
        </w:p>
      </w:docPartBody>
    </w:docPart>
    <w:docPart>
      <w:docPartPr>
        <w:name w:val="56D435339E5441B4BE2FCE9FFD8FD55C"/>
        <w:category>
          <w:name w:val="General"/>
          <w:gallery w:val="placeholder"/>
        </w:category>
        <w:types>
          <w:type w:val="bbPlcHdr"/>
        </w:types>
        <w:behaviors>
          <w:behavior w:val="content"/>
        </w:behaviors>
        <w:guid w:val="{14B02EE6-1482-4BF3-B2F0-B773FA4DA8A8}"/>
      </w:docPartPr>
      <w:docPartBody>
        <w:p w:rsidR="00F4468A" w:rsidRDefault="00F4468A">
          <w:pPr>
            <w:pStyle w:val="56D435339E5441B4BE2FCE9FFD8FD55C"/>
          </w:pPr>
          <w:r>
            <w:t>Process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68A"/>
    <w:rsid w:val="00F44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6EECA5AC294E7B9F317DD226FCECE6">
    <w:name w:val="506EECA5AC294E7B9F317DD226FCECE6"/>
  </w:style>
  <w:style w:type="paragraph" w:customStyle="1" w:styleId="EFF8BD75FA514934B90292947154ABF8">
    <w:name w:val="EFF8BD75FA514934B90292947154ABF8"/>
  </w:style>
  <w:style w:type="paragraph" w:customStyle="1" w:styleId="6393B394335B47129BD4DC1B5D9FB0DB">
    <w:name w:val="6393B394335B47129BD4DC1B5D9FB0DB"/>
  </w:style>
  <w:style w:type="paragraph" w:customStyle="1" w:styleId="4CC5DADDE3D34FADBDBBC18B4619681F">
    <w:name w:val="4CC5DADDE3D34FADBDBBC18B4619681F"/>
  </w:style>
  <w:style w:type="paragraph" w:customStyle="1" w:styleId="63D73E4FED734980831307AB2A12260F">
    <w:name w:val="63D73E4FED734980831307AB2A12260F"/>
  </w:style>
  <w:style w:type="paragraph" w:customStyle="1" w:styleId="02DD3D1BBD49431F95392AE94F9AF2F0">
    <w:name w:val="02DD3D1BBD49431F95392AE94F9AF2F0"/>
  </w:style>
  <w:style w:type="paragraph" w:customStyle="1" w:styleId="5ABC2D6C607B49E0A64CFD91F8D9C6B4">
    <w:name w:val="5ABC2D6C607B49E0A64CFD91F8D9C6B4"/>
  </w:style>
  <w:style w:type="paragraph" w:customStyle="1" w:styleId="14721C7D92E24FA7BAF9F9D9D6355536">
    <w:name w:val="14721C7D92E24FA7BAF9F9D9D6355536"/>
  </w:style>
  <w:style w:type="paragraph" w:customStyle="1" w:styleId="17AE6E7FFD674EADB3CB35E2011DE57D">
    <w:name w:val="17AE6E7FFD674EADB3CB35E2011DE57D"/>
  </w:style>
  <w:style w:type="paragraph" w:customStyle="1" w:styleId="4C4C9203E03A4B9CA314A4632151A95F">
    <w:name w:val="4C4C9203E03A4B9CA314A4632151A95F"/>
  </w:style>
  <w:style w:type="character" w:styleId="Emphasis">
    <w:name w:val="Emphasis"/>
    <w:basedOn w:val="DefaultParagraphFont"/>
    <w:uiPriority w:val="20"/>
    <w:rPr>
      <w:i/>
      <w:iCs/>
      <w:color w:val="595959" w:themeColor="text1" w:themeTint="A6"/>
    </w:rPr>
  </w:style>
  <w:style w:type="paragraph" w:customStyle="1" w:styleId="AF16F9CE18644EB99C9FD5537B7D1DC5">
    <w:name w:val="AF16F9CE18644EB99C9FD5537B7D1DC5"/>
  </w:style>
  <w:style w:type="paragraph" w:customStyle="1" w:styleId="3A333E39B012467BA37156AE66E00F6E">
    <w:name w:val="3A333E39B012467BA37156AE66E00F6E"/>
  </w:style>
  <w:style w:type="paragraph" w:customStyle="1" w:styleId="73FD00E7BFE7439DAFF92B0C305F86D2">
    <w:name w:val="73FD00E7BFE7439DAFF92B0C305F86D2"/>
  </w:style>
  <w:style w:type="paragraph" w:customStyle="1" w:styleId="B3D09FFD52324299AF787F362BC90448">
    <w:name w:val="B3D09FFD52324299AF787F362BC90448"/>
  </w:style>
  <w:style w:type="paragraph" w:customStyle="1" w:styleId="DF874FBD270D47F8A1518978F8B0301F">
    <w:name w:val="DF874FBD270D47F8A1518978F8B0301F"/>
  </w:style>
  <w:style w:type="paragraph" w:customStyle="1" w:styleId="059807A01799474683C8D71799386508">
    <w:name w:val="059807A01799474683C8D71799386508"/>
  </w:style>
  <w:style w:type="paragraph" w:customStyle="1" w:styleId="CFFD5209B1374FF980ED46D325DFC2C7">
    <w:name w:val="CFFD5209B1374FF980ED46D325DFC2C7"/>
  </w:style>
  <w:style w:type="paragraph" w:customStyle="1" w:styleId="ED8B9F3903B445558D9207754AC7C950">
    <w:name w:val="ED8B9F3903B445558D9207754AC7C950"/>
  </w:style>
  <w:style w:type="paragraph" w:customStyle="1" w:styleId="52F9D2E20B9C46E58E07BE9BD11F1546">
    <w:name w:val="52F9D2E20B9C46E58E07BE9BD11F1546"/>
  </w:style>
  <w:style w:type="paragraph" w:customStyle="1" w:styleId="8C4B22D654AE4E519364D98B558593E7">
    <w:name w:val="8C4B22D654AE4E519364D98B558593E7"/>
  </w:style>
  <w:style w:type="paragraph" w:customStyle="1" w:styleId="40719C88DE464DCF9AE4CEB2AE29EE41">
    <w:name w:val="40719C88DE464DCF9AE4CEB2AE29EE41"/>
  </w:style>
  <w:style w:type="paragraph" w:customStyle="1" w:styleId="C18CE4FC4C4F489EB63FADF637E34573">
    <w:name w:val="C18CE4FC4C4F489EB63FADF637E34573"/>
  </w:style>
  <w:style w:type="paragraph" w:customStyle="1" w:styleId="035D99781BC2403BA5F7E7ADE3E4AD34">
    <w:name w:val="035D99781BC2403BA5F7E7ADE3E4AD34"/>
  </w:style>
  <w:style w:type="paragraph" w:customStyle="1" w:styleId="DB7CAD438FAC4EB38A5033DC1388FA7D">
    <w:name w:val="DB7CAD438FAC4EB38A5033DC1388FA7D"/>
  </w:style>
  <w:style w:type="paragraph" w:customStyle="1" w:styleId="915C045A897E424A8C1B3DCEE67784EC">
    <w:name w:val="915C045A897E424A8C1B3DCEE67784EC"/>
  </w:style>
  <w:style w:type="paragraph" w:customStyle="1" w:styleId="640010DA248E4E0BB1699057416F9174">
    <w:name w:val="640010DA248E4E0BB1699057416F9174"/>
  </w:style>
  <w:style w:type="paragraph" w:customStyle="1" w:styleId="6F9549F6E8C741EB8A2D55B6FDD2BA4A">
    <w:name w:val="6F9549F6E8C741EB8A2D55B6FDD2BA4A"/>
  </w:style>
  <w:style w:type="paragraph" w:customStyle="1" w:styleId="924E62C91D7E49CB9A283A1B3ED86A3E">
    <w:name w:val="924E62C91D7E49CB9A283A1B3ED86A3E"/>
  </w:style>
  <w:style w:type="paragraph" w:customStyle="1" w:styleId="22DB2C72B4A54CDFA6CD32E1B41B2550">
    <w:name w:val="22DB2C72B4A54CDFA6CD32E1B41B2550"/>
  </w:style>
  <w:style w:type="paragraph" w:customStyle="1" w:styleId="54482292F23F44C1AB226AF19506BFF1">
    <w:name w:val="54482292F23F44C1AB226AF19506BFF1"/>
  </w:style>
  <w:style w:type="paragraph" w:customStyle="1" w:styleId="C4C12C9A2CE1410788F32A169E70EB0B">
    <w:name w:val="C4C12C9A2CE1410788F32A169E70EB0B"/>
  </w:style>
  <w:style w:type="paragraph" w:customStyle="1" w:styleId="A39F911BD4D146DBB485189795E8FFA4">
    <w:name w:val="A39F911BD4D146DBB485189795E8FFA4"/>
  </w:style>
  <w:style w:type="paragraph" w:customStyle="1" w:styleId="FB2B9909168D4C34A11D81977FC14C88">
    <w:name w:val="FB2B9909168D4C34A11D81977FC14C88"/>
  </w:style>
  <w:style w:type="paragraph" w:customStyle="1" w:styleId="B59B331AE1444ECA88FEE2396CD58A31">
    <w:name w:val="B59B331AE1444ECA88FEE2396CD58A31"/>
  </w:style>
  <w:style w:type="paragraph" w:customStyle="1" w:styleId="ABABB625744C43A8BDBE8B1A28AB4D95">
    <w:name w:val="ABABB625744C43A8BDBE8B1A28AB4D95"/>
  </w:style>
  <w:style w:type="paragraph" w:customStyle="1" w:styleId="B1C4C1AF6FEF401B8B257622C5CEBE76">
    <w:name w:val="B1C4C1AF6FEF401B8B257622C5CEBE76"/>
  </w:style>
  <w:style w:type="paragraph" w:customStyle="1" w:styleId="56D435339E5441B4BE2FCE9FFD8FD55C">
    <w:name w:val="56D435339E5441B4BE2FCE9FFD8FD55C"/>
  </w:style>
  <w:style w:type="paragraph" w:customStyle="1" w:styleId="D37DAA7708C14C8A816D407C14638402">
    <w:name w:val="D37DAA7708C14C8A816D407C14638402"/>
  </w:style>
  <w:style w:type="paragraph" w:customStyle="1" w:styleId="F41DD9FFFCF747919A3295A46FD5DE8F">
    <w:name w:val="F41DD9FFFCF747919A3295A46FD5DE8F"/>
  </w:style>
  <w:style w:type="paragraph" w:customStyle="1" w:styleId="12E199F7EADB41EA94D68628B467AD60">
    <w:name w:val="12E199F7EADB41EA94D68628B467AD60"/>
  </w:style>
  <w:style w:type="paragraph" w:customStyle="1" w:styleId="D6CF7A7F8F1A471F832A749CD54C3B0E">
    <w:name w:val="D6CF7A7F8F1A471F832A749CD54C3B0E"/>
  </w:style>
  <w:style w:type="paragraph" w:customStyle="1" w:styleId="92016C255CF64234A7E3444FC0AB6522">
    <w:name w:val="92016C255CF64234A7E3444FC0AB6522"/>
  </w:style>
  <w:style w:type="paragraph" w:customStyle="1" w:styleId="97759BA873C84EB298B7B97BA4246A09">
    <w:name w:val="97759BA873C84EB298B7B97BA4246A09"/>
  </w:style>
  <w:style w:type="paragraph" w:customStyle="1" w:styleId="CC2FACB8E193476C88F4414FFEE5337A">
    <w:name w:val="CC2FACB8E193476C88F4414FFEE5337A"/>
  </w:style>
  <w:style w:type="paragraph" w:customStyle="1" w:styleId="67A93D7DAE8A4144824EC21A63C6B062">
    <w:name w:val="67A93D7DAE8A4144824EC21A63C6B062"/>
  </w:style>
  <w:style w:type="paragraph" w:customStyle="1" w:styleId="3D72155434834F8C8F855BFA8ABC8963">
    <w:name w:val="3D72155434834F8C8F855BFA8ABC8963"/>
  </w:style>
  <w:style w:type="paragraph" w:customStyle="1" w:styleId="396A6C5C869F4814A95855A75DFE404D">
    <w:name w:val="396A6C5C869F4814A95855A75DFE404D"/>
  </w:style>
  <w:style w:type="paragraph" w:customStyle="1" w:styleId="FF3CC26228424F409F935CF430736980">
    <w:name w:val="FF3CC26228424F409F935CF430736980"/>
  </w:style>
  <w:style w:type="paragraph" w:customStyle="1" w:styleId="3812F62EF49F4C59849AD2FC449C5E42">
    <w:name w:val="3812F62EF49F4C59849AD2FC449C5E42"/>
  </w:style>
  <w:style w:type="paragraph" w:customStyle="1" w:styleId="9E7F31DBC1C14662A814B23F21F619D8">
    <w:name w:val="9E7F31DBC1C14662A814B23F21F619D8"/>
  </w:style>
  <w:style w:type="paragraph" w:customStyle="1" w:styleId="368B777F2A714AFFA833C5E38BAD657D">
    <w:name w:val="368B777F2A714AFFA833C5E38BAD657D"/>
  </w:style>
  <w:style w:type="paragraph" w:customStyle="1" w:styleId="6764DFFAB02B4CCCB52847E59F810338">
    <w:name w:val="6764DFFAB02B4CCCB52847E59F810338"/>
  </w:style>
  <w:style w:type="paragraph" w:customStyle="1" w:styleId="B69DE10F26014A97BAE272D11F614694">
    <w:name w:val="B69DE10F26014A97BAE272D11F614694"/>
  </w:style>
  <w:style w:type="paragraph" w:customStyle="1" w:styleId="7DE6D05F937745B1916363CF9386DA8C">
    <w:name w:val="7DE6D05F937745B1916363CF9386DA8C"/>
  </w:style>
  <w:style w:type="paragraph" w:customStyle="1" w:styleId="937671F95B1144A29625618E670C2B38">
    <w:name w:val="937671F95B1144A29625618E670C2B38"/>
  </w:style>
  <w:style w:type="paragraph" w:customStyle="1" w:styleId="771E58AE6DD6440D874D9FF69E926004">
    <w:name w:val="771E58AE6DD6440D874D9FF69E926004"/>
  </w:style>
  <w:style w:type="paragraph" w:customStyle="1" w:styleId="24402585F55D462ABE731D9A22B795A7">
    <w:name w:val="24402585F55D462ABE731D9A22B795A7"/>
  </w:style>
  <w:style w:type="paragraph" w:customStyle="1" w:styleId="75A02FE3D2DB4DB9A8D0391582EC4CA9">
    <w:name w:val="75A02FE3D2DB4DB9A8D0391582EC4CA9"/>
  </w:style>
  <w:style w:type="paragraph" w:customStyle="1" w:styleId="32573B6BA303489FB1C067F71A7DF8A0">
    <w:name w:val="32573B6BA303489FB1C067F71A7DF8A0"/>
  </w:style>
  <w:style w:type="paragraph" w:customStyle="1" w:styleId="507B64FB345E4E24BD01AA3F91182BBC">
    <w:name w:val="507B64FB345E4E24BD01AA3F91182BBC"/>
  </w:style>
  <w:style w:type="paragraph" w:customStyle="1" w:styleId="91D3B28CA88B4795964A7084C0585C0D">
    <w:name w:val="91D3B28CA88B4795964A7084C0585C0D"/>
  </w:style>
  <w:style w:type="paragraph" w:customStyle="1" w:styleId="3C0DC71003574DB7A42531DE98DD9B4A">
    <w:name w:val="3C0DC71003574DB7A42531DE98DD9B4A"/>
  </w:style>
  <w:style w:type="paragraph" w:customStyle="1" w:styleId="9244B179A99F4D80B9CFEB59003FC7F0">
    <w:name w:val="9244B179A99F4D80B9CFEB59003FC7F0"/>
  </w:style>
  <w:style w:type="paragraph" w:customStyle="1" w:styleId="D3D4F77E93E3412D8754567E29A66E7C">
    <w:name w:val="D3D4F77E93E3412D8754567E29A66E7C"/>
  </w:style>
  <w:style w:type="paragraph" w:customStyle="1" w:styleId="E6469DE508D94B2BB33B9315FB5B7EF1">
    <w:name w:val="E6469DE508D94B2BB33B9315FB5B7EF1"/>
  </w:style>
  <w:style w:type="paragraph" w:customStyle="1" w:styleId="E981F64B90504328BFA77AC5C131FE8C">
    <w:name w:val="E981F64B90504328BFA77AC5C131FE8C"/>
  </w:style>
  <w:style w:type="paragraph" w:customStyle="1" w:styleId="0FDC96EB9EA9420B8B2CCD2E1841D596">
    <w:name w:val="0FDC96EB9EA9420B8B2CCD2E1841D596"/>
  </w:style>
  <w:style w:type="paragraph" w:customStyle="1" w:styleId="ACBCA0C2D726461896A513D456442E2F">
    <w:name w:val="ACBCA0C2D726461896A513D456442E2F"/>
  </w:style>
  <w:style w:type="paragraph" w:customStyle="1" w:styleId="2C137E510BAA4844866FF62F309FEBF9">
    <w:name w:val="2C137E510BAA4844866FF62F309FEBF9"/>
  </w:style>
  <w:style w:type="paragraph" w:customStyle="1" w:styleId="3E934045CF1849E982E46D339D230EBA">
    <w:name w:val="3E934045CF1849E982E46D339D230EBA"/>
  </w:style>
  <w:style w:type="paragraph" w:customStyle="1" w:styleId="E2D1F0F1FE8A45B98D58DF7F3B341EDB">
    <w:name w:val="E2D1F0F1FE8A45B98D58DF7F3B341EDB"/>
  </w:style>
  <w:style w:type="paragraph" w:customStyle="1" w:styleId="AD69F13FC65640939CDF6316718A769B">
    <w:name w:val="AD69F13FC65640939CDF6316718A769B"/>
  </w:style>
  <w:style w:type="paragraph" w:customStyle="1" w:styleId="17E99F50148845F98910A4C85F1E04F8">
    <w:name w:val="17E99F50148845F98910A4C85F1E04F8"/>
  </w:style>
  <w:style w:type="paragraph" w:customStyle="1" w:styleId="E5D2DE35854A4697AA09A6D74D95BFD2">
    <w:name w:val="E5D2DE35854A4697AA09A6D74D95BFD2"/>
  </w:style>
  <w:style w:type="paragraph" w:customStyle="1" w:styleId="F73C37E47F62428FA6B3CBCEB18763E6">
    <w:name w:val="F73C37E47F62428FA6B3CBCEB18763E6"/>
  </w:style>
  <w:style w:type="paragraph" w:customStyle="1" w:styleId="349252B0EB3149AE882737D6DE55184C">
    <w:name w:val="349252B0EB3149AE882737D6DE55184C"/>
  </w:style>
  <w:style w:type="paragraph" w:customStyle="1" w:styleId="69E155847280439DBD4513C6494B522A">
    <w:name w:val="69E155847280439DBD4513C6494B522A"/>
  </w:style>
  <w:style w:type="paragraph" w:customStyle="1" w:styleId="0DCEAE63674849D18EAC370BBA9C9561">
    <w:name w:val="0DCEAE63674849D18EAC370BBA9C9561"/>
  </w:style>
  <w:style w:type="paragraph" w:customStyle="1" w:styleId="A06A7E3CBFCF44E6BF00803DAEA5AE51">
    <w:name w:val="A06A7E3CBFCF44E6BF00803DAEA5AE51"/>
  </w:style>
  <w:style w:type="paragraph" w:customStyle="1" w:styleId="9722B74CFB2846E2A923650FEC507235">
    <w:name w:val="9722B74CFB2846E2A923650FEC507235"/>
  </w:style>
  <w:style w:type="paragraph" w:customStyle="1" w:styleId="69E334457EE040A9A0E0F78182B7174B">
    <w:name w:val="69E334457EE040A9A0E0F78182B7174B"/>
  </w:style>
  <w:style w:type="paragraph" w:customStyle="1" w:styleId="C2F7AC55F4E24B7C8808F29635AB8FE0">
    <w:name w:val="C2F7AC55F4E24B7C8808F29635AB8FE0"/>
  </w:style>
  <w:style w:type="paragraph" w:customStyle="1" w:styleId="A4E53D641283489B8B5BF0F5DAFD3B7F">
    <w:name w:val="A4E53D641283489B8B5BF0F5DAFD3B7F"/>
  </w:style>
  <w:style w:type="paragraph" w:customStyle="1" w:styleId="EBB18BAACEF442C0879D1AE4B34BB7C4">
    <w:name w:val="EBB18BAACEF442C0879D1AE4B34BB7C4"/>
  </w:style>
  <w:style w:type="paragraph" w:customStyle="1" w:styleId="DA5F4B3FCEED4A229E8883BD351EBC45">
    <w:name w:val="DA5F4B3FCEED4A229E8883BD351EBC45"/>
  </w:style>
  <w:style w:type="paragraph" w:customStyle="1" w:styleId="84EF06E307414A11AB3F110CAE3EB07D">
    <w:name w:val="84EF06E307414A11AB3F110CAE3EB07D"/>
  </w:style>
  <w:style w:type="paragraph" w:customStyle="1" w:styleId="6DB40DB2014849C1B371B3229CA8FAA3">
    <w:name w:val="6DB40DB2014849C1B371B3229CA8FAA3"/>
  </w:style>
  <w:style w:type="paragraph" w:customStyle="1" w:styleId="53AFEF4D23724C97B667E8B5FDC903DB">
    <w:name w:val="53AFEF4D23724C97B667E8B5FDC903DB"/>
  </w:style>
  <w:style w:type="paragraph" w:customStyle="1" w:styleId="DBEE57660E1F4B34BD1925EAC203FCD2">
    <w:name w:val="DBEE57660E1F4B34BD1925EAC203FCD2"/>
  </w:style>
  <w:style w:type="paragraph" w:customStyle="1" w:styleId="6657B50C2F954CC08EB2475ECB7DA80D">
    <w:name w:val="6657B50C2F954CC08EB2475ECB7DA80D"/>
  </w:style>
  <w:style w:type="paragraph" w:customStyle="1" w:styleId="C553CC8B2D32409E8F0663F82FC95759">
    <w:name w:val="C553CC8B2D32409E8F0663F82FC95759"/>
  </w:style>
  <w:style w:type="paragraph" w:customStyle="1" w:styleId="781BB933F9C84C679715D1112515A593">
    <w:name w:val="781BB933F9C84C679715D1112515A593"/>
  </w:style>
  <w:style w:type="paragraph" w:customStyle="1" w:styleId="B8904880D4CA4BDB832611F9F889B246">
    <w:name w:val="B8904880D4CA4BDB832611F9F889B246"/>
  </w:style>
  <w:style w:type="paragraph" w:customStyle="1" w:styleId="6ECCE5EC61AA49DFB4AA0C597D48E946">
    <w:name w:val="6ECCE5EC61AA49DFB4AA0C597D48E946"/>
  </w:style>
  <w:style w:type="paragraph" w:customStyle="1" w:styleId="DDC617E4C70747D4A31E98ADBEC3B90F">
    <w:name w:val="DDC617E4C70747D4A31E98ADBEC3B90F"/>
  </w:style>
  <w:style w:type="paragraph" w:customStyle="1" w:styleId="4D1777DFF16147499865688810AB8FF6">
    <w:name w:val="4D1777DFF16147499865688810AB8FF6"/>
  </w:style>
  <w:style w:type="paragraph" w:customStyle="1" w:styleId="9ED61F788FE743FF8EAE8449D3B7E6FC">
    <w:name w:val="9ED61F788FE743FF8EAE8449D3B7E6FC"/>
  </w:style>
  <w:style w:type="paragraph" w:customStyle="1" w:styleId="0880DDD889D0473C96752855508B91F3">
    <w:name w:val="0880DDD889D0473C96752855508B91F3"/>
  </w:style>
  <w:style w:type="paragraph" w:customStyle="1" w:styleId="A87EC98916BF49EC94C3D1C9653A9362">
    <w:name w:val="A87EC98916BF49EC94C3D1C9653A9362"/>
  </w:style>
  <w:style w:type="paragraph" w:customStyle="1" w:styleId="DCA2C5C5DEB34479B5122B1103FBE738">
    <w:name w:val="DCA2C5C5DEB34479B5122B1103FBE738"/>
  </w:style>
  <w:style w:type="paragraph" w:customStyle="1" w:styleId="049EA6282CE84A1A967F98CAA749D300">
    <w:name w:val="049EA6282CE84A1A967F98CAA749D300"/>
  </w:style>
  <w:style w:type="character" w:styleId="PlaceholderText">
    <w:name w:val="Placeholder Text"/>
    <w:basedOn w:val="DefaultParagraphFont"/>
    <w:uiPriority w:val="2"/>
    <w:rPr>
      <w:i/>
      <w:iCs/>
      <w:color w:val="808080"/>
    </w:rPr>
  </w:style>
  <w:style w:type="paragraph" w:customStyle="1" w:styleId="0F9BBB1914DB4FB8AAA188E1C7A75D8F">
    <w:name w:val="0F9BBB1914DB4FB8AAA188E1C7A75D8F"/>
  </w:style>
  <w:style w:type="paragraph" w:customStyle="1" w:styleId="802EC2AF22CD4556AFE635D6BFC85375">
    <w:name w:val="802EC2AF22CD4556AFE635D6BFC85375"/>
  </w:style>
  <w:style w:type="paragraph" w:customStyle="1" w:styleId="EC60A64CFEBB44398B12ADFD4398E9E9">
    <w:name w:val="EC60A64CFEBB44398B12ADFD4398E9E9"/>
  </w:style>
  <w:style w:type="paragraph" w:customStyle="1" w:styleId="BFDD47C30FE74185B970F01F03C65AD0">
    <w:name w:val="BFDD47C30FE74185B970F01F03C65AD0"/>
  </w:style>
  <w:style w:type="paragraph" w:customStyle="1" w:styleId="9EA5B38FE0AF4A61A2BA49153EA452EA">
    <w:name w:val="9EA5B38FE0AF4A61A2BA49153EA452EA"/>
  </w:style>
  <w:style w:type="paragraph" w:customStyle="1" w:styleId="ABA3FD6A14094A76A73F178C8CC5D06B">
    <w:name w:val="ABA3FD6A14094A76A73F178C8CC5D06B"/>
  </w:style>
  <w:style w:type="paragraph" w:customStyle="1" w:styleId="40CD2ADF31D34E14B96DA43294052D9C">
    <w:name w:val="40CD2ADF31D34E14B96DA43294052D9C"/>
  </w:style>
  <w:style w:type="paragraph" w:customStyle="1" w:styleId="CA0D6BD1E07C4C7495377CD6AFB2F09F">
    <w:name w:val="CA0D6BD1E07C4C7495377CD6AFB2F09F"/>
  </w:style>
  <w:style w:type="paragraph" w:customStyle="1" w:styleId="4FE43CE8CB984EA6991026A16713240B">
    <w:name w:val="4FE43CE8CB984EA6991026A16713240B"/>
  </w:style>
  <w:style w:type="paragraph" w:customStyle="1" w:styleId="1BD63BD566CF4CB9B1619CDD657CC28C">
    <w:name w:val="1BD63BD566CF4CB9B1619CDD657CC28C"/>
  </w:style>
  <w:style w:type="paragraph" w:customStyle="1" w:styleId="F95F40C2FB034DD683851D4FC9EBAD52">
    <w:name w:val="F95F40C2FB034DD683851D4FC9EBAD52"/>
  </w:style>
  <w:style w:type="paragraph" w:customStyle="1" w:styleId="494A292A88B94E7B85BD8F39BED342F1">
    <w:name w:val="494A292A88B94E7B85BD8F39BED342F1"/>
  </w:style>
  <w:style w:type="paragraph" w:customStyle="1" w:styleId="D85D861A372344538895160C1AC899DF">
    <w:name w:val="D85D861A372344538895160C1AC899DF"/>
  </w:style>
  <w:style w:type="paragraph" w:customStyle="1" w:styleId="6EAA2C9B72AA47B09A09B5EB410FF069">
    <w:name w:val="6EAA2C9B72AA47B09A09B5EB410FF069"/>
  </w:style>
  <w:style w:type="paragraph" w:customStyle="1" w:styleId="AD2BA37838EE49EC9AA116C9F90B7406">
    <w:name w:val="AD2BA37838EE49EC9AA116C9F90B7406"/>
  </w:style>
  <w:style w:type="paragraph" w:customStyle="1" w:styleId="4EB83864698342609ABDEDA561333C60">
    <w:name w:val="4EB83864698342609ABDEDA561333C60"/>
  </w:style>
  <w:style w:type="paragraph" w:customStyle="1" w:styleId="2C0D34D12CB1445686870266F1B529D2">
    <w:name w:val="2C0D34D12CB1445686870266F1B529D2"/>
  </w:style>
  <w:style w:type="paragraph" w:customStyle="1" w:styleId="99826C710F874D4E8CB87891663E90E0">
    <w:name w:val="99826C710F874D4E8CB87891663E90E0"/>
  </w:style>
  <w:style w:type="paragraph" w:customStyle="1" w:styleId="4F9C145E83724A2CA1C890327F596999">
    <w:name w:val="4F9C145E83724A2CA1C890327F596999"/>
  </w:style>
  <w:style w:type="paragraph" w:customStyle="1" w:styleId="3F6AB8CCED7F408AA747FAE0CC2EFC6C">
    <w:name w:val="3F6AB8CCED7F408AA747FAE0CC2EFC6C"/>
  </w:style>
  <w:style w:type="paragraph" w:customStyle="1" w:styleId="8E59EFACD4554BE5A70C93355C5B38CB">
    <w:name w:val="8E59EFACD4554BE5A70C93355C5B38CB"/>
  </w:style>
  <w:style w:type="paragraph" w:customStyle="1" w:styleId="89182DDF5920419387B1B00A0B82B1F9">
    <w:name w:val="89182DDF5920419387B1B00A0B82B1F9"/>
  </w:style>
  <w:style w:type="paragraph" w:customStyle="1" w:styleId="8EC8F5D9BFCB41F7AA6D80331BF60536">
    <w:name w:val="8EC8F5D9BFCB41F7AA6D80331BF60536"/>
  </w:style>
  <w:style w:type="paragraph" w:customStyle="1" w:styleId="BA6909BF01C7404D9E8C8A08E9A0140E">
    <w:name w:val="BA6909BF01C7404D9E8C8A08E9A0140E"/>
  </w:style>
  <w:style w:type="paragraph" w:customStyle="1" w:styleId="2ACF28C66F5C4661B78C1850B57D599D">
    <w:name w:val="2ACF28C66F5C4661B78C1850B57D599D"/>
  </w:style>
  <w:style w:type="paragraph" w:customStyle="1" w:styleId="7408C07FF2774CDEB73C992A6EC78CFD">
    <w:name w:val="7408C07FF2774CDEB73C992A6EC78CFD"/>
  </w:style>
  <w:style w:type="paragraph" w:customStyle="1" w:styleId="87039B4173B94372B6B5BE3276262344">
    <w:name w:val="87039B4173B94372B6B5BE3276262344"/>
  </w:style>
  <w:style w:type="paragraph" w:customStyle="1" w:styleId="A758A30E51F64D6CB7DBCD7CBDB85F34">
    <w:name w:val="A758A30E51F64D6CB7DBCD7CBDB85F34"/>
  </w:style>
  <w:style w:type="paragraph" w:customStyle="1" w:styleId="B8A7CCF26058420F838CC90976EAA8C2">
    <w:name w:val="B8A7CCF26058420F838CC90976EAA8C2"/>
  </w:style>
  <w:style w:type="paragraph" w:customStyle="1" w:styleId="58F60D96CB0043B8B33B6B2639591C25">
    <w:name w:val="58F60D96CB0043B8B33B6B2639591C25"/>
  </w:style>
  <w:style w:type="paragraph" w:customStyle="1" w:styleId="A56CE93802B84D999FA74132949B5448">
    <w:name w:val="A56CE93802B84D999FA74132949B5448"/>
  </w:style>
  <w:style w:type="paragraph" w:customStyle="1" w:styleId="253EF7B82DFA4C86B874A9B8E5622D3E">
    <w:name w:val="253EF7B82DFA4C86B874A9B8E5622D3E"/>
  </w:style>
  <w:style w:type="paragraph" w:customStyle="1" w:styleId="0C9EF0418B774203B975305AD4985CF0">
    <w:name w:val="0C9EF0418B774203B975305AD4985C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1/30/19</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154</TotalTime>
  <Pages>18</Pages>
  <Words>596</Words>
  <Characters>3400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Jeffrey Xu</dc:subject>
  <dc:creator>Xu, Jia W (Student)</dc:creator>
  <cp:keywords>VOIP with CUCM</cp:keywords>
  <cp:lastModifiedBy>Xu, Jia W (Student)</cp:lastModifiedBy>
  <cp:revision>2</cp:revision>
  <dcterms:created xsi:type="dcterms:W3CDTF">2019-01-30T17:38:00Z</dcterms:created>
  <dcterms:modified xsi:type="dcterms:W3CDTF">2019-01-31T21:23:00Z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